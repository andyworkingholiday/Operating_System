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427DF" w:rsidRDefault="004427DF" w:rsidP="004427DF">
      <w:pPr>
        <w:jc w:val="center"/>
        <w:rPr>
          <w:lang w:eastAsia="ko-KR"/>
        </w:rPr>
      </w:pPr>
    </w:p>
    <w:p w:rsidR="004427DF" w:rsidRDefault="004427DF" w:rsidP="004427DF">
      <w:pPr>
        <w:jc w:val="center"/>
      </w:pPr>
    </w:p>
    <w:p w:rsidR="004427DF" w:rsidRDefault="004427DF" w:rsidP="004427DF">
      <w:pPr>
        <w:jc w:val="center"/>
      </w:pPr>
      <w:r>
        <w:rPr>
          <w:noProof/>
        </w:rPr>
        <w:drawing>
          <wp:inline distT="0" distB="0" distL="0" distR="0">
            <wp:extent cx="3784600" cy="2514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대학휘장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DF" w:rsidRDefault="004427DF"/>
    <w:p w:rsidR="004427DF" w:rsidRDefault="004427DF"/>
    <w:p w:rsidR="00542AA2" w:rsidRDefault="00542AA2"/>
    <w:p w:rsidR="00542AA2" w:rsidRPr="004427DF" w:rsidRDefault="00542AA2"/>
    <w:p w:rsidR="004427DF" w:rsidRPr="00806CB7" w:rsidRDefault="004427DF" w:rsidP="00A01798"/>
    <w:p w:rsidR="004427DF" w:rsidRPr="00765E50" w:rsidRDefault="004427DF" w:rsidP="004427DF">
      <w:pPr>
        <w:jc w:val="center"/>
        <w:rPr>
          <w:rFonts w:asciiTheme="majorEastAsia" w:eastAsiaTheme="majorEastAsia" w:hAnsiTheme="majorEastAsia"/>
          <w:b/>
          <w:bCs/>
          <w:color w:val="000000" w:themeColor="text1"/>
          <w:sz w:val="48"/>
          <w:szCs w:val="48"/>
        </w:rPr>
      </w:pPr>
      <w:r w:rsidRPr="00765E50">
        <w:rPr>
          <w:rFonts w:asciiTheme="majorEastAsia" w:eastAsiaTheme="majorEastAsia" w:hAnsiTheme="majorEastAsia" w:hint="eastAsia"/>
          <w:b/>
          <w:bCs/>
          <w:color w:val="000000" w:themeColor="text1"/>
          <w:sz w:val="48"/>
          <w:szCs w:val="48"/>
        </w:rPr>
        <w:t>2</w:t>
      </w:r>
      <w:r w:rsidRPr="00765E50">
        <w:rPr>
          <w:rFonts w:asciiTheme="majorEastAsia" w:eastAsiaTheme="majorEastAsia" w:hAnsiTheme="majorEastAsia"/>
          <w:b/>
          <w:bCs/>
          <w:color w:val="000000" w:themeColor="text1"/>
          <w:sz w:val="48"/>
          <w:szCs w:val="48"/>
        </w:rPr>
        <w:t>020</w:t>
      </w:r>
      <w:r w:rsidRPr="00765E50">
        <w:rPr>
          <w:rFonts w:asciiTheme="majorEastAsia" w:eastAsiaTheme="majorEastAsia" w:hAnsiTheme="majorEastAsia" w:hint="eastAsia"/>
          <w:b/>
          <w:bCs/>
          <w:color w:val="000000" w:themeColor="text1"/>
          <w:sz w:val="48"/>
          <w:szCs w:val="48"/>
        </w:rPr>
        <w:t xml:space="preserve">학년 </w:t>
      </w:r>
      <w:r w:rsidRPr="00765E50">
        <w:rPr>
          <w:rFonts w:asciiTheme="majorEastAsia" w:eastAsiaTheme="majorEastAsia" w:hAnsiTheme="majorEastAsia"/>
          <w:b/>
          <w:bCs/>
          <w:color w:val="000000" w:themeColor="text1"/>
          <w:sz w:val="48"/>
          <w:szCs w:val="48"/>
        </w:rPr>
        <w:t>1</w:t>
      </w:r>
      <w:r w:rsidRPr="00765E50">
        <w:rPr>
          <w:rFonts w:asciiTheme="majorEastAsia" w:eastAsiaTheme="majorEastAsia" w:hAnsiTheme="majorEastAsia" w:hint="eastAsia"/>
          <w:b/>
          <w:bCs/>
          <w:color w:val="000000" w:themeColor="text1"/>
          <w:sz w:val="48"/>
          <w:szCs w:val="48"/>
        </w:rPr>
        <w:t xml:space="preserve">학기 </w:t>
      </w:r>
      <w:r w:rsidRPr="00765E50">
        <w:rPr>
          <w:rFonts w:asciiTheme="majorEastAsia" w:eastAsiaTheme="majorEastAsia" w:hAnsiTheme="majorEastAsia"/>
          <w:b/>
          <w:bCs/>
          <w:color w:val="000000" w:themeColor="text1"/>
          <w:sz w:val="48"/>
          <w:szCs w:val="48"/>
        </w:rPr>
        <w:t>OS</w:t>
      </w:r>
      <w:r w:rsidRPr="00765E50">
        <w:rPr>
          <w:rFonts w:asciiTheme="majorEastAsia" w:eastAsiaTheme="majorEastAsia" w:hAnsiTheme="majorEastAsia" w:hint="eastAsia"/>
          <w:b/>
          <w:bCs/>
          <w:color w:val="000000" w:themeColor="text1"/>
          <w:sz w:val="48"/>
          <w:szCs w:val="48"/>
        </w:rPr>
        <w:t xml:space="preserve"> 중간고사</w:t>
      </w:r>
    </w:p>
    <w:p w:rsidR="00542AA2" w:rsidRPr="00765E50" w:rsidRDefault="00542AA2" w:rsidP="004427DF">
      <w:pPr>
        <w:jc w:val="center"/>
        <w:rPr>
          <w:rFonts w:asciiTheme="majorEastAsia" w:eastAsiaTheme="majorEastAsia" w:hAnsiTheme="majorEastAsia"/>
          <w:b/>
          <w:bCs/>
          <w:color w:val="000000" w:themeColor="text1"/>
          <w:sz w:val="44"/>
          <w:szCs w:val="44"/>
        </w:rPr>
      </w:pPr>
    </w:p>
    <w:p w:rsidR="004427DF" w:rsidRPr="00765E50" w:rsidRDefault="004427DF" w:rsidP="004427DF">
      <w:pPr>
        <w:jc w:val="center"/>
        <w:rPr>
          <w:rFonts w:asciiTheme="majorEastAsia" w:eastAsiaTheme="majorEastAsia" w:hAnsiTheme="majorEastAsia"/>
          <w:b/>
          <w:bCs/>
          <w:color w:val="000000" w:themeColor="text1"/>
          <w:sz w:val="36"/>
          <w:szCs w:val="36"/>
        </w:rPr>
      </w:pPr>
    </w:p>
    <w:p w:rsidR="004427DF" w:rsidRPr="00765E50" w:rsidRDefault="004427DF" w:rsidP="004427DF">
      <w:pPr>
        <w:jc w:val="center"/>
        <w:rPr>
          <w:rFonts w:asciiTheme="majorEastAsia" w:eastAsiaTheme="majorEastAsia" w:hAnsiTheme="majorEastAsia"/>
          <w:b/>
          <w:bCs/>
          <w:color w:val="000000" w:themeColor="text1"/>
          <w:sz w:val="36"/>
          <w:szCs w:val="36"/>
        </w:rPr>
      </w:pPr>
      <w:r w:rsidRPr="00765E50">
        <w:rPr>
          <w:rFonts w:asciiTheme="majorEastAsia" w:eastAsiaTheme="majorEastAsia" w:hAnsiTheme="majorEastAsia" w:hint="eastAsia"/>
          <w:b/>
          <w:bCs/>
          <w:color w:val="000000" w:themeColor="text1"/>
          <w:sz w:val="36"/>
          <w:szCs w:val="36"/>
        </w:rPr>
        <w:t>2</w:t>
      </w:r>
      <w:r w:rsidRPr="00765E50">
        <w:rPr>
          <w:rFonts w:asciiTheme="majorEastAsia" w:eastAsiaTheme="majorEastAsia" w:hAnsiTheme="majorEastAsia"/>
          <w:b/>
          <w:bCs/>
          <w:color w:val="000000" w:themeColor="text1"/>
          <w:sz w:val="36"/>
          <w:szCs w:val="36"/>
        </w:rPr>
        <w:t xml:space="preserve">015104124 </w:t>
      </w:r>
      <w:r w:rsidRPr="00765E50">
        <w:rPr>
          <w:rFonts w:asciiTheme="majorEastAsia" w:eastAsiaTheme="majorEastAsia" w:hAnsiTheme="majorEastAsia" w:hint="eastAsia"/>
          <w:b/>
          <w:bCs/>
          <w:color w:val="000000" w:themeColor="text1"/>
          <w:sz w:val="36"/>
          <w:szCs w:val="36"/>
        </w:rPr>
        <w:t>전자공학과 진우빈</w:t>
      </w:r>
    </w:p>
    <w:p w:rsidR="001F1D1E" w:rsidRPr="00765E50" w:rsidRDefault="001F1D1E" w:rsidP="004427DF">
      <w:pPr>
        <w:jc w:val="center"/>
        <w:rPr>
          <w:rFonts w:asciiTheme="majorEastAsia" w:eastAsiaTheme="majorEastAsia" w:hAnsiTheme="majorEastAsia"/>
          <w:b/>
          <w:bCs/>
          <w:color w:val="000000" w:themeColor="text1"/>
          <w:sz w:val="36"/>
          <w:szCs w:val="36"/>
        </w:rPr>
      </w:pPr>
    </w:p>
    <w:p w:rsidR="004427DF" w:rsidRPr="00765E50" w:rsidRDefault="00542AA2" w:rsidP="004427DF">
      <w:pPr>
        <w:jc w:val="center"/>
        <w:rPr>
          <w:rFonts w:asciiTheme="majorEastAsia" w:eastAsiaTheme="majorEastAsia" w:hAnsiTheme="majorEastAsia"/>
          <w:b/>
          <w:bCs/>
          <w:color w:val="000000" w:themeColor="text1"/>
          <w:sz w:val="32"/>
          <w:szCs w:val="32"/>
        </w:rPr>
      </w:pPr>
      <w:r w:rsidRPr="00765E50">
        <w:rPr>
          <w:rFonts w:asciiTheme="majorEastAsia" w:eastAsiaTheme="majorEastAsia" w:hAnsiTheme="majorEastAsia"/>
          <w:b/>
          <w:bCs/>
          <w:color w:val="000000" w:themeColor="text1"/>
          <w:sz w:val="32"/>
          <w:szCs w:val="32"/>
        </w:rPr>
        <w:t>j</w:t>
      </w:r>
      <w:r w:rsidR="004427DF" w:rsidRPr="00765E50">
        <w:rPr>
          <w:rFonts w:asciiTheme="majorEastAsia" w:eastAsiaTheme="majorEastAsia" w:hAnsiTheme="majorEastAsia"/>
          <w:b/>
          <w:bCs/>
          <w:color w:val="000000" w:themeColor="text1"/>
          <w:sz w:val="32"/>
          <w:szCs w:val="32"/>
        </w:rPr>
        <w:t>wb0904@naver.com</w:t>
      </w:r>
    </w:p>
    <w:p w:rsidR="004427DF" w:rsidRDefault="004427DF" w:rsidP="004427DF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4427DF" w:rsidRDefault="004427DF" w:rsidP="004427DF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4427DF" w:rsidRPr="00542AA2" w:rsidRDefault="004427DF" w:rsidP="004427DF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4427DF" w:rsidRDefault="004427DF" w:rsidP="004427DF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E77E34" w:rsidRDefault="00E77E34" w:rsidP="004427DF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E77E34" w:rsidRDefault="00E77E34" w:rsidP="004427DF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E77E34" w:rsidRDefault="00E77E34" w:rsidP="004427DF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E77E34" w:rsidRDefault="00E77E34" w:rsidP="004427DF">
      <w:pPr>
        <w:jc w:val="center"/>
        <w:rPr>
          <w:b/>
          <w:bCs/>
          <w:color w:val="000000" w:themeColor="text1"/>
          <w:sz w:val="36"/>
          <w:szCs w:val="36"/>
        </w:rPr>
      </w:pPr>
    </w:p>
    <w:p w:rsidR="00E77E34" w:rsidRDefault="00E77E34" w:rsidP="00765E50">
      <w:pPr>
        <w:rPr>
          <w:b/>
          <w:bCs/>
          <w:color w:val="000000" w:themeColor="text1"/>
          <w:sz w:val="36"/>
          <w:szCs w:val="36"/>
        </w:rPr>
      </w:pPr>
    </w:p>
    <w:p w:rsidR="004427DF" w:rsidRPr="004427DF" w:rsidRDefault="004427DF" w:rsidP="004427DF">
      <w:pPr>
        <w:jc w:val="right"/>
        <w:rPr>
          <w:b/>
          <w:bCs/>
          <w:color w:val="000000" w:themeColor="text1"/>
        </w:rPr>
      </w:pPr>
      <w:r w:rsidRPr="004427DF">
        <w:rPr>
          <w:rFonts w:hint="eastAsia"/>
          <w:b/>
          <w:bCs/>
          <w:color w:val="000000" w:themeColor="text1"/>
        </w:rPr>
        <w:t>2</w:t>
      </w:r>
      <w:r w:rsidRPr="004427DF">
        <w:rPr>
          <w:b/>
          <w:bCs/>
          <w:color w:val="000000" w:themeColor="text1"/>
        </w:rPr>
        <w:t>020.06.01</w:t>
      </w:r>
    </w:p>
    <w:p w:rsidR="004427DF" w:rsidRDefault="004427DF" w:rsidP="004427DF">
      <w:pPr>
        <w:pStyle w:val="a6"/>
      </w:pPr>
      <w:r>
        <w:rPr>
          <w:rFonts w:hint="eastAsia"/>
        </w:rPr>
        <w:lastRenderedPageBreak/>
        <w:t>목차</w:t>
      </w:r>
    </w:p>
    <w:p w:rsidR="004427DF" w:rsidRDefault="00137849" w:rsidP="00137849">
      <w:pPr>
        <w:pStyle w:val="1"/>
      </w:pPr>
      <w:r>
        <w:rPr>
          <w:rFonts w:ascii="맑은 고딕" w:eastAsia="맑은 고딕" w:hAnsi="맑은 고딕"/>
          <w:lang w:val="en-US"/>
        </w:rPr>
        <w:t>os</w:t>
      </w:r>
      <w:r>
        <w:rPr>
          <w:rFonts w:ascii="맑은 고딕" w:eastAsia="맑은 고딕" w:hAnsi="맑은 고딕" w:hint="eastAsia"/>
          <w:lang w:val="en-US"/>
        </w:rPr>
        <w:t xml:space="preserve">란? </w:t>
      </w:r>
    </w:p>
    <w:p w:rsidR="004427DF" w:rsidRDefault="00137849" w:rsidP="00137849">
      <w:pPr>
        <w:pStyle w:val="3"/>
      </w:pPr>
      <w:r>
        <w:rPr>
          <w:rFonts w:hint="eastAsia"/>
        </w:rPr>
        <w:t>운영체제의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 w:rsidR="00317DE6">
        <w:rPr>
          <w:rFonts w:hint="eastAsia"/>
        </w:rPr>
        <w:t>와</w:t>
      </w:r>
      <w:r w:rsidR="00317DE6">
        <w:rPr>
          <w:rFonts w:hint="eastAsia"/>
        </w:rPr>
        <w:t xml:space="preserve"> </w:t>
      </w:r>
      <w:r w:rsidR="00317DE6">
        <w:rPr>
          <w:rFonts w:hint="eastAsia"/>
        </w:rPr>
        <w:t>구조</w:t>
      </w:r>
    </w:p>
    <w:p w:rsidR="00137849" w:rsidRDefault="00137849" w:rsidP="00137849">
      <w:pPr>
        <w:pStyle w:val="3"/>
        <w:spacing w:line="240" w:lineRule="auto"/>
      </w:pPr>
      <w:r>
        <w:rPr>
          <w:rFonts w:hint="eastAsia"/>
        </w:rPr>
        <w:t>운영체제의</w:t>
      </w:r>
      <w:r>
        <w:rPr>
          <w:rFonts w:hint="eastAsia"/>
        </w:rPr>
        <w:t xml:space="preserve"> </w:t>
      </w:r>
      <w:r w:rsidR="00A66DC8">
        <w:rPr>
          <w:rFonts w:hint="eastAsia"/>
        </w:rPr>
        <w:t>역할</w:t>
      </w:r>
    </w:p>
    <w:p w:rsidR="00FB2068" w:rsidRDefault="00FB2068" w:rsidP="00FB2068">
      <w:pPr>
        <w:pStyle w:val="1"/>
      </w:pP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용어</w:t>
      </w:r>
    </w:p>
    <w:p w:rsidR="00CB00B8" w:rsidRDefault="00CB00B8" w:rsidP="00CB00B8">
      <w:pPr>
        <w:pStyle w:val="3"/>
      </w:pP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</w:p>
    <w:p w:rsidR="00CB00B8" w:rsidRDefault="00E77E34" w:rsidP="00E77E34">
      <w:pPr>
        <w:pStyle w:val="3"/>
      </w:pPr>
      <w:r>
        <w:t>Interrupt</w:t>
      </w:r>
      <w:r>
        <w:rPr>
          <w:lang w:val="en-US"/>
        </w:rPr>
        <w:t xml:space="preserve"> &amp; Polling</w:t>
      </w:r>
    </w:p>
    <w:p w:rsidR="00E77E34" w:rsidRPr="00E77E34" w:rsidRDefault="00E77E34" w:rsidP="00CB00B8">
      <w:pPr>
        <w:pStyle w:val="3"/>
      </w:pPr>
      <w:r>
        <w:rPr>
          <w:lang w:val="en-US"/>
        </w:rPr>
        <w:t xml:space="preserve">DMA </w:t>
      </w:r>
    </w:p>
    <w:p w:rsidR="00CB00B8" w:rsidRDefault="00CB00B8" w:rsidP="00CB00B8">
      <w:pPr>
        <w:pStyle w:val="3"/>
      </w:pPr>
      <w:r>
        <w:rPr>
          <w:lang w:val="en-US"/>
        </w:rPr>
        <w:t>Cache Memory</w:t>
      </w:r>
    </w:p>
    <w:p w:rsidR="00CB00B8" w:rsidRPr="00CB00B8" w:rsidRDefault="00CB00B8" w:rsidP="00FB2068">
      <w:pPr>
        <w:pStyle w:val="1"/>
      </w:pPr>
      <w:r>
        <w:rPr>
          <w:lang w:val="en-US"/>
        </w:rPr>
        <w:t>s</w:t>
      </w:r>
      <w:r>
        <w:rPr>
          <w:rFonts w:cs="Angsana New(본문 CS)"/>
          <w:caps w:val="0"/>
          <w:lang w:val="en-US"/>
        </w:rPr>
        <w:t>ystem Call</w:t>
      </w:r>
    </w:p>
    <w:p w:rsidR="00CB00B8" w:rsidRDefault="00CB00B8" w:rsidP="00CB00B8">
      <w:pPr>
        <w:pStyle w:val="3"/>
      </w:pPr>
      <w:r>
        <w:rPr>
          <w:rFonts w:hint="eastAsia"/>
        </w:rPr>
        <w:t>F</w:t>
      </w:r>
      <w:r>
        <w:t>ile System</w:t>
      </w:r>
    </w:p>
    <w:p w:rsidR="00CB00B8" w:rsidRDefault="00CB00B8" w:rsidP="00CB00B8">
      <w:pPr>
        <w:pStyle w:val="3"/>
      </w:pPr>
      <w:r>
        <w:rPr>
          <w:lang w:val="en-US"/>
        </w:rPr>
        <w:t xml:space="preserve">Process </w:t>
      </w:r>
      <w:r w:rsidR="008759F6">
        <w:rPr>
          <w:lang w:val="en-US"/>
        </w:rPr>
        <w:t>S</w:t>
      </w:r>
      <w:r>
        <w:rPr>
          <w:lang w:val="en-US"/>
        </w:rPr>
        <w:t>ystem</w:t>
      </w:r>
    </w:p>
    <w:p w:rsidR="00CB00B8" w:rsidRDefault="00CB00B8" w:rsidP="00FB2068">
      <w:pPr>
        <w:pStyle w:val="1"/>
      </w:pPr>
      <w:r>
        <w:rPr>
          <w:rFonts w:hint="eastAsia"/>
        </w:rPr>
        <w:t>U</w:t>
      </w:r>
      <w:r w:rsidR="00631D64">
        <w:rPr>
          <w:rFonts w:cs="Angsana New(본문 CS)" w:hint="cs"/>
          <w:caps w:val="0"/>
          <w:lang w:val="en-US"/>
        </w:rPr>
        <w:t>n</w:t>
      </w:r>
      <w:r w:rsidR="00631D64">
        <w:rPr>
          <w:rFonts w:cs="Angsana New(본문 CS)"/>
          <w:caps w:val="0"/>
          <w:lang w:val="en-US"/>
        </w:rPr>
        <w:t xml:space="preserve">ix Bootstrap </w:t>
      </w:r>
      <w:r w:rsidR="00631D64">
        <w:rPr>
          <w:rFonts w:cs="Angsana New(본문 CS)" w:hint="eastAsia"/>
          <w:caps w:val="0"/>
          <w:lang w:val="en-US"/>
        </w:rPr>
        <w:t>과정</w:t>
      </w:r>
    </w:p>
    <w:p w:rsidR="00137849" w:rsidRPr="00FB2068" w:rsidRDefault="00E9609D" w:rsidP="00137849">
      <w:pPr>
        <w:pStyle w:val="1"/>
        <w:rPr>
          <w:rFonts w:asciiTheme="minorHAnsi" w:hAnsiTheme="minorHAnsi"/>
        </w:rPr>
      </w:pPr>
      <w:r>
        <w:rPr>
          <w:rFonts w:asciiTheme="minorHAnsi" w:eastAsia="맑은 고딕" w:hAnsiTheme="minorHAnsi" w:cs="Angsana New(본문 CS)"/>
          <w:caps w:val="0"/>
          <w:lang w:val="en-US"/>
        </w:rPr>
        <w:t xml:space="preserve">Real-Time </w:t>
      </w:r>
      <w:r w:rsidR="00631D64">
        <w:rPr>
          <w:rFonts w:asciiTheme="minorHAnsi" w:eastAsia="맑은 고딕" w:hAnsiTheme="minorHAnsi" w:cs="Angsana New(본문 CS)"/>
          <w:caps w:val="0"/>
          <w:lang w:val="en-US"/>
        </w:rPr>
        <w:t>Scheduling</w:t>
      </w:r>
    </w:p>
    <w:p w:rsidR="00137849" w:rsidRDefault="00E9609D" w:rsidP="00137849">
      <w:pPr>
        <w:pStyle w:val="3"/>
      </w:pPr>
      <w:r>
        <w:rPr>
          <w:lang w:val="en-US"/>
        </w:rPr>
        <w:t>Real-Time System</w:t>
      </w:r>
    </w:p>
    <w:p w:rsidR="00137849" w:rsidRDefault="00574FC1" w:rsidP="00574FC1">
      <w:pPr>
        <w:pStyle w:val="3"/>
      </w:pPr>
      <w:r>
        <w:t>Scheduling</w:t>
      </w:r>
      <w:r w:rsidR="00E9609D">
        <w:t xml:space="preserve"> Algorithms</w:t>
      </w:r>
    </w:p>
    <w:p w:rsidR="00631D64" w:rsidRDefault="00631D64" w:rsidP="00631D64">
      <w:pPr>
        <w:pStyle w:val="1"/>
      </w:pPr>
      <w:r>
        <w:rPr>
          <w:rFonts w:ascii="맑은 고딕" w:eastAsia="맑은 고딕" w:hAnsi="맑은 고딕"/>
          <w:lang w:val="en-US"/>
        </w:rPr>
        <w:t>S</w:t>
      </w:r>
      <w:r>
        <w:rPr>
          <w:rFonts w:ascii="맑은 고딕" w:eastAsia="맑은 고딕" w:hAnsi="맑은 고딕" w:cs="Angsana New(본문 CS)" w:hint="cs"/>
          <w:caps w:val="0"/>
          <w:lang w:val="en-US"/>
        </w:rPr>
        <w:t>y</w:t>
      </w:r>
      <w:r>
        <w:rPr>
          <w:rFonts w:ascii="맑은 고딕" w:eastAsia="맑은 고딕" w:hAnsi="맑은 고딕" w:cs="Angsana New(본문 CS)"/>
          <w:caps w:val="0"/>
          <w:lang w:val="en-US"/>
        </w:rPr>
        <w:t>nchronization</w:t>
      </w:r>
    </w:p>
    <w:p w:rsidR="00A85BF1" w:rsidRDefault="00A85BF1" w:rsidP="00A85BF1">
      <w:pPr>
        <w:pStyle w:val="3"/>
      </w:pPr>
      <w:r>
        <w:t>Mutual Exclusion Solution</w:t>
      </w:r>
    </w:p>
    <w:p w:rsidR="00A85BF1" w:rsidRDefault="00A85BF1" w:rsidP="00A85BF1">
      <w:pPr>
        <w:pStyle w:val="3"/>
        <w:rPr>
          <w:rFonts w:hint="eastAsia"/>
        </w:rPr>
      </w:pPr>
      <w:r>
        <w:rPr>
          <w:lang w:val="en-US"/>
        </w:rPr>
        <w:t>Semaphore &amp; Critical Section</w:t>
      </w:r>
    </w:p>
    <w:p w:rsidR="00631D64" w:rsidRPr="00574FC1" w:rsidRDefault="00574FC1" w:rsidP="00631D64">
      <w:pPr>
        <w:pStyle w:val="3"/>
      </w:pPr>
      <w:r>
        <w:rPr>
          <w:lang w:val="en-US"/>
        </w:rPr>
        <w:t>Deadlock</w:t>
      </w:r>
    </w:p>
    <w:p w:rsidR="00574FC1" w:rsidRDefault="00574FC1" w:rsidP="00574FC1">
      <w:pPr>
        <w:pStyle w:val="1"/>
        <w:numPr>
          <w:ilvl w:val="0"/>
          <w:numId w:val="0"/>
        </w:numPr>
        <w:ind w:left="360" w:hanging="360"/>
      </w:pPr>
    </w:p>
    <w:p w:rsidR="004427DF" w:rsidRDefault="00574FC1" w:rsidP="00471412">
      <w:pPr>
        <w:pStyle w:val="1"/>
        <w:numPr>
          <w:ilvl w:val="0"/>
          <w:numId w:val="0"/>
        </w:numPr>
        <w:ind w:left="360" w:hanging="360"/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</w:pPr>
      <w:r w:rsidRPr="00574FC1"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  <w:lang w:val="en-US"/>
        </w:rPr>
        <w:lastRenderedPageBreak/>
        <w:t>C</w:t>
      </w:r>
      <w:r w:rsidRPr="00574FC1">
        <w:rPr>
          <w:rFonts w:asciiTheme="majorEastAsia" w:eastAsiaTheme="majorEastAsia" w:hAnsiTheme="majorEastAsia" w:cs="Angsana New(본문 CS)" w:hint="cs"/>
          <w:b/>
          <w:bCs/>
          <w:caps w:val="0"/>
          <w:color w:val="000000" w:themeColor="text1"/>
          <w:sz w:val="28"/>
          <w:szCs w:val="28"/>
          <w:lang w:val="en-US"/>
        </w:rPr>
        <w:t>h</w:t>
      </w:r>
      <w:r w:rsidRPr="00574FC1"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>apter 1. OS</w:t>
      </w:r>
    </w:p>
    <w:p w:rsidR="00471412" w:rsidRDefault="00471412" w:rsidP="004907FA">
      <w:pPr>
        <w:pStyle w:val="1"/>
        <w:numPr>
          <w:ilvl w:val="0"/>
          <w:numId w:val="0"/>
        </w:numPr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</w:pPr>
      <w:r>
        <w:rPr>
          <w:rFonts w:asciiTheme="majorEastAsia" w:eastAsiaTheme="majorEastAsia" w:hAnsiTheme="majorEastAsia" w:cs="Angsana New(본문 CS)" w:hint="eastAsia"/>
          <w:caps w:val="0"/>
          <w:color w:val="000000" w:themeColor="text1"/>
          <w:sz w:val="20"/>
          <w:szCs w:val="20"/>
          <w:lang w:val="en-US"/>
        </w:rPr>
        <w:t>컴퓨터를 하나의 국가에 비유한다면 운영체제는 컴퓨터 세계에 있어서 정부와 같은 것이다.</w:t>
      </w:r>
      <w:r>
        <w:rPr>
          <w:rFonts w:asciiTheme="majorEastAsia" w:eastAsiaTheme="majorEastAsia" w:hAnsiTheme="majorEastAsia" w:cs="Angsana New(본문 CS)"/>
          <w:caps w:val="0"/>
          <w:color w:val="000000" w:themeColor="text1"/>
          <w:sz w:val="20"/>
          <w:szCs w:val="20"/>
          <w:lang w:val="en-US"/>
        </w:rPr>
        <w:t xml:space="preserve"> </w:t>
      </w:r>
      <w:r w:rsidRPr="00471412">
        <w:rPr>
          <w:rFonts w:ascii=".Apple SD Gothic NeoI" w:eastAsia=".Apple SD Gothic NeoI" w:cs=".Apple SD Gothic NeoI" w:hint="eastAsia"/>
          <w:color w:val="353535"/>
          <w:sz w:val="20"/>
          <w:szCs w:val="20"/>
          <w:lang w:val="en-US" w:eastAsia="ja-JP"/>
        </w:rPr>
        <w:t>쉽게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말해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컴퓨터의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대부분을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관리하는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역할을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한다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. </w:t>
      </w:r>
      <w:r w:rsidRPr="00471412">
        <w:rPr>
          <w:rFonts w:ascii=".Apple SD Gothic NeoI" w:eastAsia=".Apple SD Gothic NeoI" w:cs=".Apple SD Gothic NeoI" w:hint="eastAsia"/>
          <w:color w:val="353535"/>
          <w:sz w:val="20"/>
          <w:szCs w:val="20"/>
          <w:lang w:val="en-US" w:eastAsia="ja-JP"/>
        </w:rPr>
        <w:t>운영체제는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> 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컴퓨터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하드웨어를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잘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관리하여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성능을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높이고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사용자에게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편의성을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제공하는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프로그램이다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.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운영체제가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없는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컴퓨터를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상상해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본다면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어떨까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?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사용자는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컴퓨터를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이용하기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위한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어떠한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조작도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할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수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없을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것이며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컴퓨터는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마치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뇌사한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상태나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다름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없을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것이다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.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즉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생명은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있으나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아무것도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할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수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없는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상태라는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Pr="0047141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것이다</w:t>
      </w:r>
      <w:r w:rsidRPr="00471412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>.</w:t>
      </w:r>
    </w:p>
    <w:p w:rsidR="00A66DC8" w:rsidRPr="00A66DC8" w:rsidRDefault="00A66DC8" w:rsidP="004907FA">
      <w:pPr>
        <w:shd w:val="clear" w:color="auto" w:fill="FFFFFF"/>
        <w:spacing w:before="120" w:line="288" w:lineRule="auto"/>
        <w:jc w:val="both"/>
        <w:rPr>
          <w:rFonts w:ascii="Arial" w:hAnsi="Arial" w:cs="Arial"/>
          <w:color w:val="202122"/>
          <w:sz w:val="21"/>
          <w:szCs w:val="21"/>
        </w:rPr>
      </w:pPr>
      <w:r w:rsidRPr="00A66DC8">
        <w:rPr>
          <w:rFonts w:ascii="맑은 고딕" w:eastAsia="맑은 고딕" w:hAnsi="맑은 고딕" w:cs="맑은 고딕" w:hint="eastAsia"/>
          <w:color w:val="202122"/>
          <w:sz w:val="21"/>
          <w:szCs w:val="21"/>
        </w:rPr>
        <w:t>운영</w:t>
      </w:r>
      <w:r w:rsidRPr="00A66DC8">
        <w:rPr>
          <w:rFonts w:ascii="Arial" w:hAnsi="Arial" w:cs="Arial"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color w:val="202122"/>
          <w:sz w:val="21"/>
          <w:szCs w:val="21"/>
        </w:rPr>
        <w:t>체제의</w:t>
      </w:r>
      <w:r w:rsidRPr="00A66DC8">
        <w:rPr>
          <w:rFonts w:ascii="Arial" w:hAnsi="Arial" w:cs="Arial"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color w:val="202122"/>
          <w:sz w:val="21"/>
          <w:szCs w:val="21"/>
        </w:rPr>
        <w:t>중요한</w:t>
      </w:r>
      <w:r w:rsidRPr="00A66DC8">
        <w:rPr>
          <w:rFonts w:ascii="Arial" w:hAnsi="Arial" w:cs="Arial"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color w:val="202122"/>
          <w:sz w:val="21"/>
          <w:szCs w:val="21"/>
        </w:rPr>
        <w:t>목적은</w:t>
      </w:r>
      <w:r w:rsidRPr="00A66DC8">
        <w:rPr>
          <w:rFonts w:ascii="Arial" w:hAnsi="Arial" w:cs="Arial"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color w:val="202122"/>
          <w:sz w:val="21"/>
          <w:szCs w:val="21"/>
        </w:rPr>
        <w:t>이를테면</w:t>
      </w:r>
      <w:r w:rsidRPr="00A66DC8">
        <w:rPr>
          <w:rFonts w:ascii="Arial" w:hAnsi="Arial" w:cs="Arial"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color w:val="202122"/>
          <w:sz w:val="21"/>
          <w:szCs w:val="21"/>
        </w:rPr>
        <w:t>다음과</w:t>
      </w:r>
      <w:r w:rsidRPr="00A66DC8">
        <w:rPr>
          <w:rFonts w:ascii="Arial" w:hAnsi="Arial" w:cs="Arial"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color w:val="202122"/>
          <w:sz w:val="21"/>
          <w:szCs w:val="21"/>
        </w:rPr>
        <w:t>같다</w:t>
      </w:r>
      <w:r w:rsidRPr="00A66DC8">
        <w:rPr>
          <w:rFonts w:ascii="Arial" w:hAnsi="Arial" w:cs="Arial"/>
          <w:color w:val="202122"/>
          <w:sz w:val="21"/>
          <w:szCs w:val="21"/>
        </w:rPr>
        <w:t>.</w:t>
      </w:r>
      <w:r>
        <w:rPr>
          <w:rStyle w:val="af7"/>
          <w:rFonts w:ascii="Arial" w:hAnsi="Arial" w:cs="Arial"/>
          <w:color w:val="202122"/>
          <w:sz w:val="21"/>
          <w:szCs w:val="21"/>
        </w:rPr>
        <w:footnoteReference w:id="1"/>
      </w:r>
    </w:p>
    <w:p w:rsidR="00A66DC8" w:rsidRPr="00A66DC8" w:rsidRDefault="00A66DC8" w:rsidP="004907FA">
      <w:pPr>
        <w:numPr>
          <w:ilvl w:val="0"/>
          <w:numId w:val="2"/>
        </w:numPr>
        <w:shd w:val="clear" w:color="auto" w:fill="FFFFFF"/>
        <w:spacing w:before="100" w:beforeAutospacing="1" w:after="24" w:line="288" w:lineRule="auto"/>
        <w:ind w:left="384"/>
        <w:jc w:val="both"/>
        <w:rPr>
          <w:rFonts w:ascii="Arial" w:hAnsi="Arial" w:cs="Arial"/>
          <w:i/>
          <w:iCs/>
          <w:color w:val="202122"/>
          <w:sz w:val="21"/>
          <w:szCs w:val="21"/>
        </w:rPr>
      </w:pP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사용자에게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컴퓨터의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프로그램을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쉽고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효율적으로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실행할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수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있는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환경을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제공한다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>.</w:t>
      </w:r>
    </w:p>
    <w:p w:rsidR="00A66DC8" w:rsidRPr="00A66DC8" w:rsidRDefault="00A66DC8" w:rsidP="004907FA">
      <w:pPr>
        <w:numPr>
          <w:ilvl w:val="0"/>
          <w:numId w:val="2"/>
        </w:numPr>
        <w:shd w:val="clear" w:color="auto" w:fill="FFFFFF"/>
        <w:spacing w:before="100" w:beforeAutospacing="1" w:after="24" w:line="288" w:lineRule="auto"/>
        <w:ind w:left="384"/>
        <w:jc w:val="both"/>
        <w:rPr>
          <w:rFonts w:ascii="Arial" w:hAnsi="Arial" w:cs="Arial"/>
          <w:i/>
          <w:iCs/>
          <w:color w:val="202122"/>
          <w:sz w:val="21"/>
          <w:szCs w:val="21"/>
        </w:rPr>
      </w:pP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컴퓨터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시스템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하드웨어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및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소프트웨어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자원을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여러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사용자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간에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효율적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할당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,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관리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,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보호</w:t>
      </w:r>
      <w:r w:rsidRPr="00317DE6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한다.</w:t>
      </w:r>
    </w:p>
    <w:p w:rsidR="00317DE6" w:rsidRDefault="00A66DC8" w:rsidP="004907FA">
      <w:pPr>
        <w:numPr>
          <w:ilvl w:val="0"/>
          <w:numId w:val="2"/>
        </w:numPr>
        <w:shd w:val="clear" w:color="auto" w:fill="FFFFFF"/>
        <w:spacing w:before="100" w:beforeAutospacing="1" w:after="24" w:line="288" w:lineRule="auto"/>
        <w:ind w:left="384"/>
        <w:jc w:val="both"/>
        <w:rPr>
          <w:rFonts w:ascii="Arial" w:hAnsi="Arial" w:cs="Arial"/>
          <w:i/>
          <w:iCs/>
          <w:color w:val="202122"/>
          <w:sz w:val="21"/>
          <w:szCs w:val="21"/>
        </w:rPr>
      </w:pP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운영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체제는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제어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프로그램으로서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사용자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프로그램의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오류나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잘못된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자원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사용을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감시하는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것과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입출력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장치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등의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자원에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대한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연산과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제어를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 xml:space="preserve"> </w:t>
      </w:r>
      <w:r w:rsidRPr="00A66DC8">
        <w:rPr>
          <w:rFonts w:ascii="맑은 고딕" w:eastAsia="맑은 고딕" w:hAnsi="맑은 고딕" w:cs="맑은 고딕" w:hint="eastAsia"/>
          <w:i/>
          <w:iCs/>
          <w:color w:val="202122"/>
          <w:sz w:val="21"/>
          <w:szCs w:val="21"/>
        </w:rPr>
        <w:t>관리한다</w:t>
      </w:r>
      <w:r w:rsidRPr="00A66DC8">
        <w:rPr>
          <w:rFonts w:ascii="Arial" w:hAnsi="Arial" w:cs="Arial"/>
          <w:i/>
          <w:iCs/>
          <w:color w:val="202122"/>
          <w:sz w:val="21"/>
          <w:szCs w:val="21"/>
        </w:rPr>
        <w:t>.</w:t>
      </w:r>
    </w:p>
    <w:p w:rsidR="00317DE6" w:rsidRPr="00317DE6" w:rsidRDefault="00317DE6" w:rsidP="004907FA">
      <w:pPr>
        <w:shd w:val="clear" w:color="auto" w:fill="FFFFFF"/>
        <w:spacing w:before="100" w:beforeAutospacing="1" w:after="24" w:line="288" w:lineRule="auto"/>
        <w:ind w:left="384"/>
        <w:jc w:val="both"/>
        <w:rPr>
          <w:rFonts w:ascii="Arial" w:hAnsi="Arial" w:cs="Arial"/>
          <w:i/>
          <w:iCs/>
          <w:color w:val="202122"/>
          <w:sz w:val="21"/>
          <w:szCs w:val="21"/>
        </w:rPr>
      </w:pPr>
    </w:p>
    <w:p w:rsidR="00317DE6" w:rsidRDefault="00317DE6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/>
          <w:color w:val="000000"/>
          <w:sz w:val="20"/>
          <w:szCs w:val="20"/>
        </w:rPr>
      </w:pP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즉 자원 관리자 관점에서 본다면 운영체제는 각 자원의 상태를 추적,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저장해야 하고 어떤 프로세스에게 자원을 할당할 것인지를 결정한 후 할당 및 회수를 해야한다.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O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</w:rPr>
        <w:t>S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 xml:space="preserve">는 크게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</w:rPr>
        <w:t>2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 xml:space="preserve">가지로 나눌 수 있는데 실제로 하드웨어를 관리하는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</w:rPr>
        <w:t>OS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 xml:space="preserve">부분을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</w:rPr>
        <w:t>kernel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 xml:space="preserve"> 이라고 부른다.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 xml:space="preserve">다른 한가지는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</w:rPr>
        <w:t>shell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이다.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즉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shell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껍질인데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  </w:t>
      </w:r>
      <w:r w:rsidR="001F1D1E">
        <w:rPr>
          <w:rFonts w:asciiTheme="majorEastAsia" w:eastAsiaTheme="majorEastAsia" w:hAnsiTheme="majorEastAsia"/>
          <w:color w:val="000000"/>
          <w:sz w:val="20"/>
          <w:szCs w:val="20"/>
        </w:rPr>
        <w:t>OS</w:t>
      </w:r>
      <w:r w:rsidR="001F1D1E">
        <w:rPr>
          <w:rFonts w:asciiTheme="majorEastAsia" w:eastAsiaTheme="majorEastAsia" w:hAnsiTheme="majorEastAsia" w:cs="바탕" w:hint="eastAsia"/>
          <w:color w:val="000000"/>
          <w:sz w:val="20"/>
          <w:szCs w:val="20"/>
          <w:lang w:eastAsia="ko-KR"/>
        </w:rPr>
        <w:t>의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바깥부분에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위치하여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사용자로부터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명령을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받아들이고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그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명령을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해석하고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해당되는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명령을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실행해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주는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것을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쉘이라고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317DE6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한다</w:t>
      </w:r>
      <w:r w:rsidRPr="00317DE6">
        <w:rPr>
          <w:rFonts w:asciiTheme="majorEastAsia" w:eastAsiaTheme="majorEastAsia" w:hAnsiTheme="majorEastAsia"/>
          <w:color w:val="000000"/>
          <w:sz w:val="20"/>
          <w:szCs w:val="20"/>
        </w:rPr>
        <w:t>.</w:t>
      </w:r>
      <w:r w:rsid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</w:p>
    <w:p w:rsidR="00B2651F" w:rsidRDefault="00B2651F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/>
          <w:color w:val="000000"/>
          <w:sz w:val="20"/>
          <w:szCs w:val="20"/>
          <w:lang w:eastAsia="ko-KR"/>
        </w:rPr>
      </w:pPr>
    </w:p>
    <w:p w:rsidR="006325E3" w:rsidRPr="006325E3" w:rsidRDefault="006325E3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/>
          <w:color w:val="000000"/>
          <w:sz w:val="20"/>
          <w:szCs w:val="20"/>
        </w:rPr>
      </w:pPr>
      <w:r w:rsidRPr="006325E3">
        <w:rPr>
          <w:rFonts w:asciiTheme="majorEastAsia" w:eastAsiaTheme="majorEastAsia" w:hAnsiTheme="majorEastAsia" w:cs="바탕" w:hint="eastAsia"/>
          <w:b/>
          <w:bCs/>
          <w:color w:val="000000"/>
          <w:sz w:val="20"/>
          <w:szCs w:val="20"/>
        </w:rPr>
        <w:t>커널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 :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실제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="001F1D1E">
        <w:rPr>
          <w:rFonts w:asciiTheme="majorEastAsia" w:eastAsiaTheme="majorEastAsia" w:hAnsiTheme="majorEastAsia"/>
          <w:color w:val="000000"/>
          <w:sz w:val="20"/>
          <w:szCs w:val="20"/>
        </w:rPr>
        <w:t>CPU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와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메모리와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디스크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등을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> 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관리한다</w:t>
      </w:r>
    </w:p>
    <w:p w:rsidR="006325E3" w:rsidRDefault="006325E3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/>
          <w:color w:val="000000"/>
          <w:sz w:val="20"/>
          <w:szCs w:val="20"/>
        </w:rPr>
      </w:pPr>
      <w:r w:rsidRPr="006325E3">
        <w:rPr>
          <w:rFonts w:asciiTheme="majorEastAsia" w:eastAsiaTheme="majorEastAsia" w:hAnsiTheme="majorEastAsia" w:cs="바탕" w:hint="eastAsia"/>
          <w:b/>
          <w:bCs/>
          <w:color w:val="000000"/>
          <w:sz w:val="20"/>
          <w:szCs w:val="20"/>
        </w:rPr>
        <w:t>쉘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 :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사용자가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명령을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내리면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그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명령을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해석하여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결과를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반응하여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 xml:space="preserve"> </w:t>
      </w:r>
      <w:r w:rsidRPr="006325E3">
        <w:rPr>
          <w:rFonts w:asciiTheme="majorEastAsia" w:eastAsiaTheme="majorEastAsia" w:hAnsiTheme="majorEastAsia" w:cs="바탕" w:hint="eastAsia"/>
          <w:color w:val="000000"/>
          <w:sz w:val="20"/>
          <w:szCs w:val="20"/>
        </w:rPr>
        <w:t>보여준다</w:t>
      </w:r>
      <w:r w:rsidRPr="006325E3">
        <w:rPr>
          <w:rFonts w:asciiTheme="majorEastAsia" w:eastAsiaTheme="majorEastAsia" w:hAnsiTheme="majorEastAsia"/>
          <w:color w:val="000000"/>
          <w:sz w:val="20"/>
          <w:szCs w:val="20"/>
        </w:rPr>
        <w:t>.</w:t>
      </w:r>
    </w:p>
    <w:p w:rsidR="00B2651F" w:rsidRDefault="00B2651F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/>
          <w:color w:val="000000"/>
          <w:sz w:val="20"/>
          <w:szCs w:val="20"/>
        </w:rPr>
      </w:pPr>
    </w:p>
    <w:p w:rsidR="004907FA" w:rsidRDefault="006325E3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</w:pPr>
      <w:r>
        <w:rPr>
          <w:rFonts w:asciiTheme="majorEastAsia" w:eastAsiaTheme="majorEastAsia" w:hAnsiTheme="majorEastAsia" w:hint="eastAsia"/>
          <w:color w:val="000000"/>
          <w:sz w:val="20"/>
          <w:szCs w:val="20"/>
          <w:lang w:eastAsia="ko-KR"/>
        </w:rPr>
        <w:t xml:space="preserve">하드웨어 위에 커널이 올라가고 커널 위에서 </w:t>
      </w:r>
      <w:r>
        <w:rPr>
          <w:rFonts w:asciiTheme="majorEastAsia" w:eastAsiaTheme="majorEastAsia" w:hAnsiTheme="majorEastAsia"/>
          <w:color w:val="000000"/>
          <w:sz w:val="20"/>
          <w:szCs w:val="20"/>
          <w:lang w:eastAsia="ko-KR"/>
        </w:rPr>
        <w:t>shell</w:t>
      </w:r>
      <w:r>
        <w:rPr>
          <w:rFonts w:asciiTheme="majorEastAsia" w:eastAsiaTheme="majorEastAsia" w:hAnsiTheme="majorEastAsia" w:hint="eastAsia"/>
          <w:color w:val="000000"/>
          <w:sz w:val="20"/>
          <w:szCs w:val="20"/>
          <w:lang w:eastAsia="ko-KR"/>
        </w:rPr>
        <w:t xml:space="preserve">과 </w:t>
      </w:r>
      <w:r>
        <w:rPr>
          <w:rFonts w:asciiTheme="majorEastAsia" w:eastAsiaTheme="majorEastAsia" w:hAnsiTheme="majorEastAsia"/>
          <w:color w:val="000000"/>
          <w:sz w:val="20"/>
          <w:szCs w:val="20"/>
          <w:lang w:eastAsia="ko-KR"/>
        </w:rPr>
        <w:t>application</w:t>
      </w:r>
      <w:r>
        <w:rPr>
          <w:rFonts w:asciiTheme="majorEastAsia" w:eastAsiaTheme="majorEastAsia" w:hAnsiTheme="majorEastAsia" w:hint="eastAsia"/>
          <w:color w:val="000000"/>
          <w:sz w:val="20"/>
          <w:szCs w:val="20"/>
          <w:lang w:eastAsia="ko-KR"/>
        </w:rPr>
        <w:t>이 실행된다.</w:t>
      </w:r>
      <w:r>
        <w:rPr>
          <w:rFonts w:asciiTheme="majorEastAsia" w:eastAsiaTheme="majorEastAsia" w:hAnsiTheme="majorEastAsia"/>
          <w:color w:val="000000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color w:val="000000"/>
          <w:sz w:val="20"/>
          <w:szCs w:val="20"/>
          <w:lang w:eastAsia="ko-KR"/>
        </w:rPr>
        <w:t xml:space="preserve">사용자는 기본적으로 </w:t>
      </w:r>
      <w:r>
        <w:rPr>
          <w:rFonts w:asciiTheme="majorEastAsia" w:eastAsiaTheme="majorEastAsia" w:hAnsiTheme="majorEastAsia"/>
          <w:color w:val="000000"/>
          <w:sz w:val="20"/>
          <w:szCs w:val="20"/>
          <w:lang w:eastAsia="ko-KR"/>
        </w:rPr>
        <w:t>shell</w:t>
      </w:r>
      <w:r>
        <w:rPr>
          <w:rFonts w:asciiTheme="majorEastAsia" w:eastAsiaTheme="majorEastAsia" w:hAnsiTheme="majorEastAsia" w:hint="eastAsia"/>
          <w:color w:val="000000"/>
          <w:sz w:val="20"/>
          <w:szCs w:val="20"/>
          <w:lang w:eastAsia="ko-KR"/>
        </w:rPr>
        <w:t xml:space="preserve">을 통해 </w:t>
      </w:r>
      <w:r>
        <w:rPr>
          <w:rFonts w:asciiTheme="majorEastAsia" w:eastAsiaTheme="majorEastAsia" w:hAnsiTheme="majorEastAsia"/>
          <w:color w:val="000000"/>
          <w:sz w:val="20"/>
          <w:szCs w:val="20"/>
          <w:lang w:eastAsia="ko-KR"/>
        </w:rPr>
        <w:t>application</w:t>
      </w:r>
      <w:r>
        <w:rPr>
          <w:rFonts w:asciiTheme="majorEastAsia" w:eastAsiaTheme="majorEastAsia" w:hAnsiTheme="majorEastAsia" w:hint="eastAsia"/>
          <w:color w:val="000000"/>
          <w:sz w:val="20"/>
          <w:szCs w:val="20"/>
          <w:lang w:eastAsia="ko-KR"/>
        </w:rPr>
        <w:t>을 실행하는 것이다.</w:t>
      </w:r>
      <w:r w:rsidR="004907FA">
        <w:rPr>
          <w:rFonts w:asciiTheme="majorEastAsia" w:eastAsiaTheme="majorEastAsia" w:hAnsiTheme="majorEastAsia"/>
          <w:color w:val="000000"/>
          <w:sz w:val="20"/>
          <w:szCs w:val="20"/>
          <w:lang w:eastAsia="ko-KR"/>
        </w:rPr>
        <w:t xml:space="preserve">  </w:t>
      </w:r>
      <w:r w:rsidR="004907FA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위에서 운영체제를 정부에 비유했다.</w:t>
      </w:r>
      <w:r w:rsidR="004907FA"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 w:rsidR="004907FA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그만큼 컴퓨터에 있어서 없어서는 안될 만큼 많은 역할을 하고 있다는 것이다.</w:t>
      </w:r>
      <w:r w:rsidR="004907FA"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 w:rsidR="004907FA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운영체제가 하는 역할은 무엇일까?</w:t>
      </w:r>
    </w:p>
    <w:p w:rsidR="006325E3" w:rsidRPr="004907FA" w:rsidRDefault="006325E3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/>
          <w:color w:val="000000"/>
          <w:sz w:val="20"/>
          <w:szCs w:val="20"/>
          <w:lang w:eastAsia="ko-KR"/>
        </w:rPr>
      </w:pPr>
    </w:p>
    <w:p w:rsidR="00B2651F" w:rsidRDefault="00317DE6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ore-KR"/>
        </w:rPr>
      </w:pP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lastRenderedPageBreak/>
        <w:t xml:space="preserve"> </w:t>
      </w:r>
      <w:r w:rsidR="006325E3">
        <w:rPr>
          <w:rFonts w:asciiTheme="majorEastAsia" w:eastAsiaTheme="majorEastAsia" w:hAnsiTheme="majorEastAsia" w:cs="바탕" w:hint="eastAsia"/>
          <w:i/>
          <w:iCs/>
          <w:noProof/>
          <w:color w:val="000000" w:themeColor="text1"/>
          <w:sz w:val="20"/>
          <w:szCs w:val="20"/>
          <w:lang w:eastAsia="ko-KR"/>
        </w:rPr>
        <w:drawing>
          <wp:inline distT="0" distB="0" distL="0" distR="0">
            <wp:extent cx="3951514" cy="263196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5-26 오전 12.41.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514" cy="26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5E3">
        <w:rPr>
          <w:rStyle w:val="af7"/>
          <w:rFonts w:asciiTheme="majorEastAsia" w:eastAsiaTheme="majorEastAsia" w:hAnsiTheme="majorEastAsia" w:cs="바탕"/>
          <w:i/>
          <w:iCs/>
          <w:color w:val="000000" w:themeColor="text1"/>
          <w:sz w:val="20"/>
          <w:szCs w:val="20"/>
          <w:lang w:eastAsia="ko-KR"/>
        </w:rPr>
        <w:footnoteReference w:id="2"/>
      </w:r>
    </w:p>
    <w:p w:rsidR="001F1D1E" w:rsidRPr="001F1D1E" w:rsidRDefault="001F1D1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 w:rsidRPr="001F1D1E">
        <w:rPr>
          <w:rFonts w:asciiTheme="majorEastAsia" w:eastAsiaTheme="majorEastAsia" w:hAnsiTheme="majorEastAsia" w:cs="바탕" w:hint="eastAsia"/>
          <w:b/>
          <w:bCs/>
          <w:color w:val="000000" w:themeColor="text1"/>
          <w:sz w:val="22"/>
          <w:szCs w:val="22"/>
          <w:lang w:eastAsia="ko-KR"/>
        </w:rPr>
        <w:t>1</w:t>
      </w: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 xml:space="preserve">. Process management </w:t>
      </w:r>
    </w:p>
    <w:p w:rsidR="001F1D1E" w:rsidRPr="004907FA" w:rsidRDefault="001F1D1E" w:rsidP="004907FA">
      <w:pPr>
        <w:pStyle w:val="af5"/>
        <w:spacing w:before="0" w:beforeAutospacing="0" w:after="0" w:afterAutospacing="0" w:line="288" w:lineRule="auto"/>
        <w:jc w:val="both"/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ja-JP"/>
        </w:rPr>
      </w:pPr>
      <w:r w:rsidRPr="001F1D1E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ja-JP"/>
        </w:rPr>
        <w:t>프로세스는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메모리에서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실행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중인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프로그램이다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보통의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경우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컴퓨터가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실행되면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아직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대부분의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프로그램들은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하드디스크에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보관이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되어있다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그러다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우리가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더블클릭을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하거나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다른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동작을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하여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프로그램을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실행하게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되면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하드디스크에서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프로그램이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메모리로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옮겨지게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된다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그러면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프로세스가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되는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것이다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운영체제는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이렇게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올라온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프로세스에게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>CPU</w:t>
      </w:r>
      <w:proofErr w:type="spellStart"/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할당해야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한다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.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 xml:space="preserve"> </w:t>
      </w:r>
      <w:r w:rsidRPr="001F1D1E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ja-JP"/>
        </w:rPr>
        <w:t>그런데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CPU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하나이기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때문에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어떤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프로세스를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실행시킬지는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운영체제가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결정을 한다.</w:t>
      </w:r>
      <w:r>
        <w:rPr>
          <w:rFonts w:ascii=".Apple SD Gothic NeoI" w:eastAsia=".Apple SD Gothic NeoI" w:hAnsi="AppleSystemUIFont" w:cs=".Apple SD Gothic NeoI"/>
          <w:color w:val="353535"/>
          <w:sz w:val="20"/>
          <w:szCs w:val="20"/>
          <w:lang w:eastAsia="ko-KR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따라서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Process management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라고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CPU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스케쥴링을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해주는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한다고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할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</w:p>
    <w:p w:rsidR="001F1D1E" w:rsidRPr="001F1D1E" w:rsidRDefault="001F1D1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2. Memory management</w:t>
      </w:r>
    </w:p>
    <w:p w:rsidR="001F1D1E" w:rsidRPr="004907FA" w:rsidRDefault="001F1D1E" w:rsidP="004907FA">
      <w:pPr>
        <w:pStyle w:val="af5"/>
        <w:spacing w:before="0" w:beforeAutospacing="0" w:after="0" w:afterAutospacing="0" w:line="288" w:lineRule="auto"/>
        <w:jc w:val="both"/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ja-JP"/>
        </w:rPr>
      </w:pPr>
      <w:r w:rsidRPr="001F1D1E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ja-JP"/>
        </w:rPr>
        <w:t>앞에서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말한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프로그램이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프로세스가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되려면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메인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메모리로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프로그램이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올라와야 한다.</w:t>
      </w:r>
      <w:r>
        <w:rPr>
          <w:rFonts w:ascii=".Apple SD Gothic NeoI" w:eastAsia=".Apple SD Gothic NeoI" w:hAnsi="AppleSystemUIFont" w:cs=".Apple SD Gothic NeoI"/>
          <w:color w:val="353535"/>
          <w:sz w:val="20"/>
          <w:szCs w:val="20"/>
          <w:lang w:eastAsia="ko-KR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운영체제는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과정에서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프로그램에게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메모리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공간을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할당하고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다시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하드디스크로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보내주는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수행하는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운영체제이다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메모리의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공간이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한정되어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있으므로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프로세스를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적재하는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중요한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된다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</w:p>
    <w:p w:rsidR="001F1D1E" w:rsidRPr="001F1D1E" w:rsidRDefault="001F1D1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3. File management</w:t>
      </w:r>
    </w:p>
    <w:p w:rsidR="00B2651F" w:rsidRDefault="001F1D1E" w:rsidP="004907FA">
      <w:pPr>
        <w:pStyle w:val="af5"/>
        <w:spacing w:before="0" w:beforeAutospacing="0" w:after="0" w:afterAutospacing="0" w:line="288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</w:pPr>
      <w:r w:rsidRPr="001F1D1E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ja-JP"/>
        </w:rPr>
        <w:t>파일이라고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Track/sector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구성된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디스크를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논리적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관점으로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표현한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것이다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파일을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생성하고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삭제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, 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디렉토리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생성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, 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삭제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등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파일에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관련된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수행하는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운영체제가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</w:p>
    <w:p w:rsidR="004907FA" w:rsidRPr="004907FA" w:rsidRDefault="004907FA" w:rsidP="004907FA">
      <w:pPr>
        <w:pStyle w:val="af5"/>
        <w:spacing w:before="0" w:beforeAutospacing="0" w:after="0" w:afterAutospacing="0" w:line="288" w:lineRule="auto"/>
        <w:jc w:val="both"/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ja-JP"/>
        </w:rPr>
      </w:pPr>
    </w:p>
    <w:p w:rsidR="001F1D1E" w:rsidRPr="001F1D1E" w:rsidRDefault="001F1D1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4. Secondary storage management</w:t>
      </w:r>
    </w:p>
    <w:p w:rsidR="00B2651F" w:rsidRPr="004907FA" w:rsidRDefault="001F1D1E" w:rsidP="004907FA">
      <w:pPr>
        <w:pStyle w:val="af5"/>
        <w:spacing w:before="0" w:beforeAutospacing="0" w:after="0" w:afterAutospacing="0" w:line="288" w:lineRule="auto"/>
        <w:jc w:val="both"/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ja-JP"/>
        </w:rPr>
      </w:pPr>
      <w:r w:rsidRPr="001F1D1E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ja-JP"/>
        </w:rPr>
        <w:t>하드디스크나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플래시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메모리와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같은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보조기억장치에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대한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관리도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운영체제가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맡아서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빈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공간에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대한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관리나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저장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할당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, 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디스크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스케쥴링과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같은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수행한다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</w:p>
    <w:p w:rsidR="001F1D1E" w:rsidRPr="001F1D1E" w:rsidRDefault="001F1D1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 w:rsidRPr="001F1D1E">
        <w:rPr>
          <w:rFonts w:asciiTheme="majorEastAsia" w:eastAsiaTheme="majorEastAsia" w:hAnsiTheme="majorEastAsia" w:cs="바탕" w:hint="eastAsia"/>
          <w:b/>
          <w:bCs/>
          <w:color w:val="000000" w:themeColor="text1"/>
          <w:sz w:val="22"/>
          <w:szCs w:val="22"/>
          <w:lang w:eastAsia="ko-KR"/>
        </w:rPr>
        <w:t>5</w:t>
      </w: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. I/O device management</w:t>
      </w:r>
    </w:p>
    <w:p w:rsidR="001F1D1E" w:rsidRDefault="001F1D1E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</w:pPr>
      <w:r w:rsidRPr="001F1D1E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ja-JP"/>
        </w:rPr>
        <w:t>장치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드라이브나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입출력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장치의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성능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향상을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위한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수행한다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프로세스가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I/O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필요하면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적절하게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연결해주는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</w:p>
    <w:p w:rsidR="001F1D1E" w:rsidRDefault="001F1D1E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</w:pPr>
    </w:p>
    <w:p w:rsidR="001F1D1E" w:rsidRDefault="001F1D1E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</w:pP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이외에도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운영체제는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보호나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네트워크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등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하는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많이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1F1D1E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있다</w:t>
      </w:r>
      <w:r w:rsidRPr="001F1D1E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</w:p>
    <w:p w:rsidR="00DB1B3B" w:rsidRDefault="00DB1B3B" w:rsidP="004907FA">
      <w:pPr>
        <w:pStyle w:val="1"/>
        <w:numPr>
          <w:ilvl w:val="0"/>
          <w:numId w:val="0"/>
        </w:numPr>
        <w:jc w:val="both"/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</w:pPr>
      <w:r w:rsidRPr="00574FC1"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  <w:lang w:val="en-US"/>
        </w:rPr>
        <w:t>C</w:t>
      </w:r>
      <w:r w:rsidRPr="00574FC1">
        <w:rPr>
          <w:rFonts w:asciiTheme="majorEastAsia" w:eastAsiaTheme="majorEastAsia" w:hAnsiTheme="majorEastAsia" w:cs="Angsana New(본문 CS)" w:hint="cs"/>
          <w:b/>
          <w:bCs/>
          <w:caps w:val="0"/>
          <w:color w:val="000000" w:themeColor="text1"/>
          <w:sz w:val="28"/>
          <w:szCs w:val="28"/>
          <w:lang w:val="en-US"/>
        </w:rPr>
        <w:t>h</w:t>
      </w:r>
      <w:r w:rsidRPr="00574FC1"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 xml:space="preserve">apter </w:t>
      </w:r>
      <w:r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>2</w:t>
      </w:r>
      <w:r w:rsidRPr="00574FC1"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Theme="majorEastAsia" w:eastAsiaTheme="majorEastAsia" w:hAnsiTheme="majorEastAsia" w:cs="Angsana New(본문 CS)" w:hint="eastAsia"/>
          <w:b/>
          <w:bCs/>
          <w:caps w:val="0"/>
          <w:color w:val="000000" w:themeColor="text1"/>
          <w:sz w:val="28"/>
          <w:szCs w:val="28"/>
          <w:lang w:val="en-US"/>
        </w:rPr>
        <w:t>하드웨어 구조와 용어</w:t>
      </w:r>
    </w:p>
    <w:p w:rsidR="00DB1B3B" w:rsidRDefault="00DB1B3B" w:rsidP="004907FA">
      <w:pPr>
        <w:pStyle w:val="af5"/>
        <w:shd w:val="clear" w:color="auto" w:fill="FFFFFF"/>
        <w:spacing w:line="288" w:lineRule="auto"/>
        <w:jc w:val="both"/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운영체제를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잘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이해하기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위해서는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컴퓨터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하드웨어의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종류와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기능을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숙지하는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것이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중요하다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.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따라서 이번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장에서는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하드웨어에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대해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자세하게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</w:rPr>
        <w:t>살펴</w:t>
      </w:r>
      <w:r w:rsidRPr="00DB1B3B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볼 것이다</w:t>
      </w:r>
      <w:r w:rsidRPr="00DB1B3B">
        <w:rPr>
          <w:rFonts w:asciiTheme="majorEastAsia" w:eastAsiaTheme="majorEastAsia" w:hAnsiTheme="majorEastAsia"/>
          <w:sz w:val="20"/>
          <w:szCs w:val="20"/>
        </w:rPr>
        <w:t xml:space="preserve">. 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컴퓨터 하드웨어의 구성은 크게 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>3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가지로 나눌 수 있다.</w:t>
      </w:r>
      <w:r w:rsidR="00A01798">
        <w:rPr>
          <w:rStyle w:val="af7"/>
          <w:rFonts w:asciiTheme="majorEastAsia" w:eastAsiaTheme="majorEastAsia" w:hAnsiTheme="majorEastAsia"/>
          <w:sz w:val="20"/>
          <w:szCs w:val="20"/>
          <w:lang w:eastAsia="ko-KR"/>
        </w:rPr>
        <w:footnoteReference w:id="3"/>
      </w:r>
    </w:p>
    <w:p w:rsidR="00DB1B3B" w:rsidRPr="001F1D1E" w:rsidRDefault="00DB1B3B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1</w:t>
      </w: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 xml:space="preserve">. 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CPU (Central Processing Unit)</w:t>
      </w:r>
    </w:p>
    <w:p w:rsidR="00B2651F" w:rsidRPr="00A01798" w:rsidRDefault="00DB1B3B" w:rsidP="004907FA">
      <w:pPr>
        <w:pStyle w:val="af5"/>
        <w:spacing w:before="0" w:beforeAutospacing="0" w:after="0" w:afterAutospacing="0" w:line="288" w:lineRule="auto"/>
        <w:jc w:val="both"/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</w:pPr>
      <w:r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>중앙처리장치로서 컴퓨터의 연산을 담당,</w:t>
      </w:r>
      <w:r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 xml:space="preserve"> </w:t>
      </w:r>
      <w:r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>데이터를 처리한다.</w:t>
      </w:r>
      <w:r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 xml:space="preserve"> CPU</w:t>
      </w:r>
      <w:r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 xml:space="preserve"> 내부에는 </w:t>
      </w:r>
      <w:r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>ALU, Control Unit, Register set, Bus Interface</w:t>
      </w:r>
      <w:r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>가 존재한다.</w:t>
      </w:r>
      <w:r w:rsidR="00A01798"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 xml:space="preserve"> CPU</w:t>
      </w:r>
      <w:r w:rsidR="00A01798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>에서는 특정 번지에 저장되어 있는 명령어를 읽어오고 실행한다.</w:t>
      </w:r>
      <w:r w:rsidR="00A01798"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 xml:space="preserve"> CPU</w:t>
      </w:r>
      <w:r w:rsidR="00A01798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 xml:space="preserve">안에 있는 저장 공간을 </w:t>
      </w:r>
      <w:r w:rsidR="00A01798"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>Register</w:t>
      </w:r>
      <w:proofErr w:type="spellStart"/>
      <w:r w:rsidR="00A01798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>라고</w:t>
      </w:r>
      <w:proofErr w:type="spellEnd"/>
      <w:r w:rsidR="00A01798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 xml:space="preserve"> 하고 밖에 있는 저장 공간을 </w:t>
      </w:r>
      <w:r w:rsidR="00A01798"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>Memory</w:t>
      </w:r>
      <w:proofErr w:type="spellStart"/>
      <w:r w:rsidR="00A01798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>라고</w:t>
      </w:r>
      <w:proofErr w:type="spellEnd"/>
      <w:r w:rsidR="00A01798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 xml:space="preserve"> 한다.</w:t>
      </w:r>
    </w:p>
    <w:p w:rsidR="00DB1B3B" w:rsidRPr="001F1D1E" w:rsidRDefault="00DB1B3B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2</w:t>
      </w: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 xml:space="preserve">. 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Main Memory</w:t>
      </w:r>
    </w:p>
    <w:p w:rsidR="00B2651F" w:rsidRDefault="00DB1B3B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ja-JP"/>
        </w:rPr>
      </w:pPr>
      <w:r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 xml:space="preserve">크게 </w:t>
      </w:r>
      <w:r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>RAM</w:t>
      </w:r>
      <w:r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 xml:space="preserve">과 </w:t>
      </w:r>
      <w:r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>ROM</w:t>
      </w:r>
      <w:proofErr w:type="spellStart"/>
      <w:r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>으로</w:t>
      </w:r>
      <w:proofErr w:type="spellEnd"/>
      <w:r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ko-KR"/>
        </w:rPr>
        <w:t xml:space="preserve"> 나눌 수 있다.</w:t>
      </w:r>
      <w:r>
        <w:rPr>
          <w:rFonts w:ascii=".Apple SD Gothic NeoI" w:eastAsia=".Apple SD Gothic NeoI" w:cs=".Apple SD Gothic NeoI"/>
          <w:color w:val="353535"/>
          <w:sz w:val="20"/>
          <w:szCs w:val="20"/>
          <w:lang w:eastAsia="ko-KR"/>
        </w:rPr>
        <w:t xml:space="preserve"> </w:t>
      </w:r>
      <w:r w:rsidR="00A01798" w:rsidRPr="00A01798">
        <w:rPr>
          <w:rFonts w:ascii=".Apple SD Gothic NeoI" w:eastAsia=".Apple SD Gothic NeoI" w:cs=".Apple SD Gothic NeoI" w:hint="eastAsia"/>
          <w:color w:val="353535"/>
          <w:sz w:val="20"/>
          <w:szCs w:val="20"/>
          <w:lang w:eastAsia="ja-JP"/>
        </w:rPr>
        <w:t>프로그램을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실행하거나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데이터를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참조하려면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모두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메인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메모리에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올려야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.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그렇다고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무작정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메인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메모리를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크게할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없는데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,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불필요한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프로그램과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데이터는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보조기억장치에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저장했다가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실행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,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참조할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때만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메인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메모리에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옮기는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원리를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적용하고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CPU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에서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자주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사용되는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데이터는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캐시메모리에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임시저장한다거나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해서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서로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A01798" w:rsidRPr="00A017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상호보완한다</w:t>
      </w:r>
      <w:r w:rsidR="00A01798" w:rsidRPr="00A0179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</w:p>
    <w:p w:rsidR="00806CB7" w:rsidRPr="001F1D1E" w:rsidRDefault="00806CB7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3</w:t>
      </w: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 xml:space="preserve">. 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I/O Device</w:t>
      </w:r>
      <w:r w:rsidR="00E77E34">
        <w:rPr>
          <w:rStyle w:val="af7"/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footnoteReference w:id="4"/>
      </w:r>
    </w:p>
    <w:p w:rsidR="00E77E34" w:rsidRDefault="00806CB7" w:rsidP="004907FA">
      <w:pPr>
        <w:spacing w:line="288" w:lineRule="auto"/>
        <w:jc w:val="both"/>
        <w:rPr>
          <w:rFonts w:asciiTheme="majorEastAsia" w:eastAsiaTheme="majorEastAsia" w:hAnsiTheme="majorEastAsia"/>
          <w:color w:val="000000" w:themeColor="text1"/>
          <w:sz w:val="20"/>
          <w:szCs w:val="20"/>
        </w:rPr>
      </w:pP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컴퓨터는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목적을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달성하기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위해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CPU/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메모리와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외부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장치간에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정보를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주고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받는다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.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이를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I/O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라고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말할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수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있다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>.</w:t>
      </w:r>
      <w:r w:rsidRPr="00542AA2">
        <w:rPr>
          <w:rFonts w:asciiTheme="majorEastAsia" w:eastAsiaTheme="majorEastAsia" w:hAnsiTheme="major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컴퓨터에서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연산을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한다는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것은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CPU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가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무언가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일을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한다는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뜻이다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>.</w:t>
      </w:r>
      <w:r w:rsidR="00E77E34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입출력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장치들의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I/O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연산은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I/O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컨트롤러가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담당하고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컴퓨터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내에서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수행되는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연산은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메인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CPU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가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42AA2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  <w:shd w:val="clear" w:color="auto" w:fill="FFFFFF"/>
        </w:rPr>
        <w:t>담당한다</w:t>
      </w:r>
      <w:r w:rsidRPr="00542AA2">
        <w:rPr>
          <w:rFonts w:asciiTheme="majorEastAsia" w:eastAsiaTheme="majorEastAsia" w:hAnsiTheme="majorEastAsia" w:hint="eastAsia"/>
          <w:color w:val="000000" w:themeColor="text1"/>
          <w:sz w:val="20"/>
          <w:szCs w:val="20"/>
          <w:shd w:val="clear" w:color="auto" w:fill="FFFFFF"/>
        </w:rPr>
        <w:t>.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  <w:shd w:val="clear" w:color="auto" w:fill="FFFFFF"/>
        </w:rPr>
        <w:t xml:space="preserve"> 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>I/O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장치에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대해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살펴볼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때는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>
        <w:rPr>
          <w:rFonts w:asciiTheme="majorEastAsia" w:eastAsiaTheme="majorEastAsia" w:hAnsiTheme="majorEastAsia" w:cs="바탕"/>
          <w:sz w:val="20"/>
          <w:szCs w:val="20"/>
          <w:lang w:eastAsia="ko-KR"/>
        </w:rPr>
        <w:t>Interrupt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 xml:space="preserve"> 에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대해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알아야한다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. Polling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방식은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>CPU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가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직접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I/O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장치에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일이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다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끝났니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물어보는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방법이고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>, Hardware interrupt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는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일이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다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끝났으면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I/O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장치가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>CPU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에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알리는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것이다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.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당연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히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후자의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방식이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더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성능이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 </w:t>
      </w:r>
      <w:r w:rsidR="00542AA2" w:rsidRPr="00542AA2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</w:rPr>
        <w:t>좋다</w:t>
      </w:r>
      <w:r w:rsidR="00542AA2" w:rsidRPr="00542AA2">
        <w:rPr>
          <w:rFonts w:asciiTheme="majorEastAsia" w:eastAsiaTheme="majorEastAsia" w:hAnsiTheme="majorEastAsia"/>
          <w:color w:val="000000" w:themeColor="text1"/>
          <w:sz w:val="20"/>
          <w:szCs w:val="20"/>
        </w:rPr>
        <w:t xml:space="preserve">. </w:t>
      </w:r>
    </w:p>
    <w:p w:rsidR="00312CB0" w:rsidRDefault="00312CB0" w:rsidP="004907FA">
      <w:pPr>
        <w:spacing w:line="288" w:lineRule="auto"/>
        <w:jc w:val="both"/>
        <w:rPr>
          <w:rFonts w:asciiTheme="majorEastAsia" w:eastAsiaTheme="majorEastAsia" w:hAnsiTheme="majorEastAsia"/>
          <w:color w:val="000000" w:themeColor="text1"/>
          <w:sz w:val="20"/>
          <w:szCs w:val="20"/>
        </w:rPr>
      </w:pPr>
    </w:p>
    <w:p w:rsidR="00B2651F" w:rsidRDefault="00312CB0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 w:rsidRPr="00957A61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>Polling</w:t>
      </w:r>
      <w:r w:rsidRPr="00957A61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이란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하드웨어 장치의 상태를 수시로 체크하여 명령을 받을 수 있는 지를 확인하는 것을 말한다.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Polling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을 하는 동안에는 다른 프로세스에게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양도하지 않고 하드웨어 장치가 동작을 완료하는 동안 계속 루프를 돌면서 하드웨어의 상태를 체크하게 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하지만 하드웨어장치의 속도는 매우 느리기 때문에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양도하지 않고 하드웨어 장치의 상태를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lastRenderedPageBreak/>
        <w:t xml:space="preserve">계속 확인하는 것은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많이 낭비하게 되는 것이다.</w:t>
      </w:r>
    </w:p>
    <w:p w:rsidR="004907FA" w:rsidRPr="004907FA" w:rsidRDefault="004907FA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</w:pPr>
    </w:p>
    <w:p w:rsidR="00E77E34" w:rsidRPr="00954480" w:rsidRDefault="00542AA2" w:rsidP="004907FA">
      <w:pPr>
        <w:spacing w:line="288" w:lineRule="auto"/>
        <w:jc w:val="both"/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 w:rsidRPr="00954480">
        <w:rPr>
          <w:rFonts w:asciiTheme="majorEastAsia" w:eastAsiaTheme="majorEastAsia" w:hAnsiTheme="majorEastAsia" w:cs="바탕"/>
          <w:b/>
          <w:bCs/>
          <w:sz w:val="20"/>
          <w:szCs w:val="20"/>
          <w:lang w:eastAsia="ko-KR"/>
        </w:rPr>
        <w:t>Interrupt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CPU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가 프로그램을 실행하고 있을 때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장치에서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C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PU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로 보내는 하드웨어 신호로 실행 중인 프로그램을 미루고 다른 프로그램의 수행을 요구하는 명령이다.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312CB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장치가 작업을 끝마치면 하드웨어 인터럽트를 발생시키고 </w:t>
      </w:r>
      <w:r w:rsidR="00312CB0">
        <w:rPr>
          <w:rFonts w:asciiTheme="majorEastAsia" w:eastAsiaTheme="majorEastAsia" w:hAnsiTheme="majorEastAsia" w:cs="바탕"/>
          <w:sz w:val="20"/>
          <w:szCs w:val="20"/>
          <w:lang w:eastAsia="ko-KR"/>
        </w:rPr>
        <w:t>CPU</w:t>
      </w:r>
      <w:r w:rsidR="00312CB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는 운영체제가 미리 정의해 놓은 인터럽트 서비스 루틴(</w:t>
      </w:r>
      <w:r w:rsidR="00312CB0">
        <w:rPr>
          <w:rFonts w:asciiTheme="majorEastAsia" w:eastAsiaTheme="majorEastAsia" w:hAnsiTheme="majorEastAsia" w:cs="바탕"/>
          <w:sz w:val="20"/>
          <w:szCs w:val="20"/>
          <w:lang w:eastAsia="ko-KR"/>
        </w:rPr>
        <w:t>ISR)</w:t>
      </w:r>
      <w:r w:rsidR="00312CB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을 실행한다.</w:t>
      </w:r>
      <w:r w:rsidR="00312CB0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Interrupt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가 필요한 이유는 여러가지가 있다.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이후에 서술할 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S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c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heduling 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에서 프로세스가 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Running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중에 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Scheduler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가 이를 중단 시키고 다른 프로세스로 교체하는 경우 그리고 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I/O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Device</w:t>
      </w:r>
      <w:proofErr w:type="spellStart"/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와의</w:t>
      </w:r>
      <w:proofErr w:type="spellEnd"/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통신이 발생할 때,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마지막으로 예외 상황에 대한 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Handling</w:t>
      </w:r>
      <w:proofErr w:type="spellStart"/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으로</w:t>
      </w:r>
      <w:proofErr w:type="spellEnd"/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Kernel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에서 이를 처리할 수 있게 </w:t>
      </w:r>
      <w:r w:rsidR="00954480">
        <w:rPr>
          <w:rFonts w:asciiTheme="majorEastAsia" w:eastAsiaTheme="majorEastAsia" w:hAnsiTheme="majorEastAsia" w:cs="바탕"/>
          <w:sz w:val="20"/>
          <w:szCs w:val="20"/>
          <w:lang w:eastAsia="ko-KR"/>
        </w:rPr>
        <w:t>CPU</w:t>
      </w:r>
      <w:r w:rsidR="00954480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에 알려줘야 한다.</w:t>
      </w:r>
    </w:p>
    <w:p w:rsidR="001F1D1E" w:rsidRDefault="00954480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AppleSystemUIFont" w:eastAsia=".Apple SD Gothic NeoI" w:hAnsi="AppleSystemUIFont" w:cs="AppleSystemUIFont"/>
          <w:color w:val="353535"/>
          <w:lang w:eastAsia="ja-JP"/>
        </w:rPr>
      </w:pPr>
      <w:r>
        <w:rPr>
          <w:rFonts w:asciiTheme="majorEastAsia" w:eastAsiaTheme="majorEastAsia" w:hAnsiTheme="majorEastAsia" w:cs="바탕" w:hint="eastAsia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2A30D43C" wp14:editId="2E4AD2CC">
            <wp:extent cx="4017952" cy="1850571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5-26 오전 1.42.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31" cy="18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7"/>
          <w:rFonts w:ascii="AppleSystemUIFont" w:eastAsia=".Apple SD Gothic NeoI" w:hAnsi="AppleSystemUIFont" w:cs="AppleSystemUIFont"/>
          <w:color w:val="353535"/>
          <w:lang w:eastAsia="ja-JP"/>
        </w:rPr>
        <w:footnoteReference w:id="5"/>
      </w:r>
    </w:p>
    <w:p w:rsidR="00957A61" w:rsidRPr="00957A61" w:rsidRDefault="00957A61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  <w:r w:rsidRPr="00957A61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  </w:t>
      </w:r>
      <w:r w:rsidRPr="00957A61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ab/>
        <w:t xml:space="preserve">               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ab/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ab/>
      </w:r>
      <w:r w:rsidRPr="00957A61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&lt;</w:t>
      </w:r>
      <w:r w:rsidRPr="00957A61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proofErr w:type="spellStart"/>
      <w:r w:rsidRPr="00957A61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선점형</w:t>
      </w:r>
      <w:proofErr w:type="spellEnd"/>
      <w:r w:rsidRPr="00957A61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proofErr w:type="spellStart"/>
      <w:r w:rsidRPr="00957A61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스케쥴러의</w:t>
      </w:r>
      <w:proofErr w:type="spellEnd"/>
      <w:r w:rsidRPr="00957A61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957A61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구현</w:t>
      </w:r>
      <w:r w:rsidRPr="00957A61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&gt;</w:t>
      </w:r>
    </w:p>
    <w:p w:rsidR="00765E50" w:rsidRDefault="00765E50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AppleSystemUIFont" w:eastAsia=".Apple SD Gothic NeoI" w:hAnsi="AppleSystemUIFont" w:cs="AppleSystemUIFont"/>
          <w:color w:val="353535"/>
          <w:lang w:eastAsia="ko-KR"/>
        </w:rPr>
      </w:pPr>
    </w:p>
    <w:p w:rsidR="00312CB0" w:rsidRDefault="00312CB0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>
        <w:rPr>
          <w:rFonts w:asciiTheme="majorEastAsia" w:eastAsiaTheme="majorEastAsia" w:hAnsiTheme="majorEastAsia" w:cs="AppleSystemUIFont" w:hint="eastAsia"/>
          <w:noProof/>
          <w:color w:val="353535"/>
          <w:sz w:val="20"/>
          <w:szCs w:val="20"/>
          <w:lang w:eastAsia="ko-KR"/>
        </w:rPr>
        <w:drawing>
          <wp:inline distT="0" distB="0" distL="0" distR="0">
            <wp:extent cx="5274945" cy="107569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5-27 오후 3.32.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AA5">
        <w:rPr>
          <w:rStyle w:val="af7"/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footnoteReference w:id="6"/>
      </w:r>
    </w:p>
    <w:p w:rsidR="00312CB0" w:rsidRDefault="00312CB0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 w:hint="eastAsia"/>
          <w:noProof/>
          <w:color w:val="353535"/>
          <w:sz w:val="20"/>
          <w:szCs w:val="20"/>
          <w:lang w:val="ko-KR" w:eastAsia="ko-KR"/>
        </w:rPr>
      </w:pP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위의 그림은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Polling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을 설명하는 그림이다. 프로세스1이 실행 중에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DISK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로부터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I/O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요청을 발생시키게 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 때 특별한 인터럽트가 없다면 운영체제는 반복적으로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Polling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을 실행하게 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디스크가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I/O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요청의 처리를 완벽하게 완료하게 되면 프로세스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1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은 다시 동작하게 되는 것이다.</w:t>
      </w:r>
      <w:r w:rsidRPr="00312CB0">
        <w:rPr>
          <w:rFonts w:asciiTheme="majorEastAsia" w:eastAsiaTheme="majorEastAsia" w:hAnsiTheme="majorEastAsia" w:cs="AppleSystemUIFont" w:hint="eastAsia"/>
          <w:noProof/>
          <w:color w:val="353535"/>
          <w:sz w:val="20"/>
          <w:szCs w:val="20"/>
          <w:lang w:val="ko-KR" w:eastAsia="ko-KR"/>
        </w:rPr>
        <w:t xml:space="preserve"> </w:t>
      </w:r>
    </w:p>
    <w:p w:rsidR="00312CB0" w:rsidRDefault="00312CB0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>
        <w:rPr>
          <w:rFonts w:asciiTheme="majorEastAsia" w:eastAsiaTheme="majorEastAsia" w:hAnsiTheme="majorEastAsia" w:cs="AppleSystemUIFont" w:hint="eastAsia"/>
          <w:noProof/>
          <w:color w:val="353535"/>
          <w:sz w:val="20"/>
          <w:szCs w:val="20"/>
          <w:lang w:val="ko-KR" w:eastAsia="ko-KR"/>
        </w:rPr>
        <w:lastRenderedPageBreak/>
        <w:drawing>
          <wp:inline distT="0" distB="0" distL="0" distR="0" wp14:anchorId="19F96335" wp14:editId="0F5FA70C">
            <wp:extent cx="5274945" cy="9588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5-27 오후 3.32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B0" w:rsidRDefault="00312CB0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 그림은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Interrupt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에 대해 나타내고 있다. 프로세스1이 실행하는 도중 디스크로부터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I/O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요청을 받고 요청을 처리하는 도중에 운영체제는 프로세스2를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에서 실행시키게 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프로세스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1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에 대한 디스크요청이 완료되면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Interrupt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발생시켜 운영체제는 프로세스1을 다시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에서 실행시키게 되는 것이다.</w:t>
      </w:r>
    </w:p>
    <w:p w:rsidR="004907FA" w:rsidRDefault="004907FA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</w:p>
    <w:p w:rsidR="00D86AC8" w:rsidRDefault="00312CB0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</w:pP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이처럼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Interrupt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사용하게 된다면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연산과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I/O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장치 작업을 병렬적으로 수행할 수 있게 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하지만 무조건 In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terrupt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Polling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방식보다 좋은 것은 아니다.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Interrupt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사용하게 되면 현재 실행중인 프로세스를 또다른 프로세스로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Conte</w:t>
      </w:r>
      <w:r w:rsidR="00D86AC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xt Switching</w:t>
      </w:r>
      <w:r w:rsidR="00D86AC8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을 하게 되는데 이 때 많은 비용이 들기 때문이다.</w:t>
      </w:r>
      <w:r w:rsidR="00D86AC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</w:p>
    <w:p w:rsidR="00985AA5" w:rsidRDefault="00D86AC8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 w:rsidRPr="00985AA5">
        <w:rPr>
          <w:rFonts w:asciiTheme="majorEastAsia" w:eastAsiaTheme="majorEastAsia" w:hAnsiTheme="majorEastAsia" w:cs="AppleSystemUIFont" w:hint="eastAsia"/>
          <w:b/>
          <w:bCs/>
          <w:color w:val="353535"/>
          <w:sz w:val="20"/>
          <w:szCs w:val="20"/>
          <w:lang w:eastAsia="ko-KR"/>
        </w:rPr>
        <w:t>D</w:t>
      </w:r>
      <w:r w:rsidRPr="00985AA5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>MA(Direct Memory Access)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의 간섭이 발생하지 않고 메모리와 하드웨어 장치 간의 데이터 전송을 의미하는 것이다.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앞서 서술한 위의 그림에서 많은 데이터를 디스크로 전달하기 위해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Programmed I/O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사용하게 된다면</w:t>
      </w:r>
      <w:r w:rsidR="00985AA5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CPU</w:t>
      </w:r>
      <w:r w:rsidR="00985AA5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가 다른 프로세스를 처리하기 위해 사용될 수 있는 시간들을 낭비하게 된다.</w:t>
      </w:r>
      <w:r w:rsidR="00985AA5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="00985AA5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 문제를 해결하기 위해 </w:t>
      </w:r>
      <w:r w:rsidR="00985AA5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DMA</w:t>
      </w:r>
      <w:r w:rsidR="00985AA5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가 대두되었다.</w:t>
      </w:r>
      <w:r w:rsidR="00985AA5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DMA</w:t>
      </w:r>
      <w:r w:rsidR="00985AA5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는 단어 그대로 메모리와 </w:t>
      </w:r>
      <w:r w:rsidR="00985AA5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I/O</w:t>
      </w:r>
      <w:r w:rsidR="00985AA5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장치 사이에 직접적인 데이터 전송을 의미한다.</w:t>
      </w:r>
    </w:p>
    <w:p w:rsidR="00985AA5" w:rsidRDefault="00985AA5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>
        <w:rPr>
          <w:rFonts w:asciiTheme="majorEastAsia" w:eastAsiaTheme="majorEastAsia" w:hAnsiTheme="majorEastAsia" w:cs="AppleSystemUIFont"/>
          <w:noProof/>
          <w:color w:val="353535"/>
          <w:sz w:val="20"/>
          <w:szCs w:val="20"/>
          <w:lang w:eastAsia="ko-KR"/>
        </w:rPr>
        <w:drawing>
          <wp:inline distT="0" distB="0" distL="0" distR="0">
            <wp:extent cx="5274945" cy="12465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5-27 오후 3.56.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A5" w:rsidRDefault="00985AA5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위 그림처럼 데이터를 하드웨어 장치로 전송</w:t>
      </w:r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할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때 운영체제는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DMA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에 데이터의 메모리 주소와 전송할 데이터의 크기,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대상 장치를 프로그래밍 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 시점에 데이터를 전송하기 위한 작업들은 끝나기 때문에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는 다른 작업을 수행할 수 있게 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DMA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동작이 끝나면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DMA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컨트롤러가 인터럽트를 발생시켜서 운영체제가 전송이 완료되었음을 알린다.</w:t>
      </w:r>
    </w:p>
    <w:p w:rsidR="004907FA" w:rsidRDefault="004907FA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</w:pPr>
    </w:p>
    <w:p w:rsidR="00985AA5" w:rsidRDefault="00985AA5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 w:rsidRPr="00A7673B">
        <w:rPr>
          <w:rFonts w:asciiTheme="majorEastAsia" w:eastAsiaTheme="majorEastAsia" w:hAnsiTheme="majorEastAsia" w:cs="AppleSystemUIFont" w:hint="eastAsia"/>
          <w:b/>
          <w:bCs/>
          <w:color w:val="353535"/>
          <w:sz w:val="20"/>
          <w:szCs w:val="20"/>
          <w:lang w:eastAsia="ko-KR"/>
        </w:rPr>
        <w:t>C</w:t>
      </w:r>
      <w:r w:rsidRPr="00A7673B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>ache Memory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와 메모리 사이에서 속도</w:t>
      </w:r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차이에 따른 병목현상</w:t>
      </w:r>
      <w:r w:rsidR="00A7673B">
        <w:rPr>
          <w:rStyle w:val="af7"/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footnoteReference w:id="7"/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을 줄이기 위해 사용되는 범용 메모리이다.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입출력 데이터를 </w:t>
      </w:r>
      <w:proofErr w:type="spellStart"/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버퍼링하여</w:t>
      </w:r>
      <w:proofErr w:type="spellEnd"/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</w:t>
      </w:r>
      <w:r w:rsidR="00A7673B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Memory</w:t>
      </w:r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에 접근하지 않고 빠른 입출력을 </w:t>
      </w:r>
      <w:proofErr w:type="spellStart"/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제공시켜주는</w:t>
      </w:r>
      <w:proofErr w:type="spellEnd"/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장점이 있다.</w:t>
      </w:r>
      <w:r w:rsidR="00A7673B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따라서 최근에 사용된 데이터나 자주 사용되는 데이터를 </w:t>
      </w:r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lastRenderedPageBreak/>
        <w:t>캐시 메모리에 저장한다.</w:t>
      </w:r>
      <w:r w:rsidR="00A7673B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캐시 메모리는 빠르지만 용량이 적고 비싸다는 단점이 있다.</w:t>
      </w:r>
      <w:r w:rsidR="00A7673B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대부분의 프로그램은 한번 사용한 데이터를 다시 사용할 가능성이 높고 그 주변의 데이터도 곧 사용될 가능성이 높은 데이터의 지역성을 가지고 있다.</w:t>
      </w:r>
      <w:r w:rsidR="00A7673B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="00A7673B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지역성은</w:t>
      </w:r>
    </w:p>
    <w:p w:rsidR="00A7673B" w:rsidRDefault="00A7673B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</w:pPr>
      <w:r w:rsidRPr="00A7673B"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1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)</w:t>
      </w:r>
      <w:r w:rsidRPr="00A7673B"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b/>
          <w:bCs/>
          <w:color w:val="000000" w:themeColor="text1"/>
          <w:sz w:val="20"/>
          <w:szCs w:val="20"/>
          <w:lang w:eastAsia="ko-KR"/>
        </w:rPr>
        <w:t>공간적 지역성: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 xml:space="preserve"> </w:t>
      </w:r>
      <w:r w:rsidRPr="00A7673B"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CPU</w:t>
      </w:r>
      <w:r w:rsidRPr="00A7673B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가 요청한 주소 지점에 인접한 데이터들이 참조될 가능성이 높다.</w:t>
      </w:r>
    </w:p>
    <w:p w:rsidR="00A7673B" w:rsidRDefault="00A7673B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 w:rsidRPr="00A7673B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 xml:space="preserve">2) </w:t>
      </w:r>
      <w:r w:rsidRPr="00A7673B">
        <w:rPr>
          <w:rFonts w:asciiTheme="majorEastAsia" w:eastAsiaTheme="majorEastAsia" w:hAnsiTheme="majorEastAsia" w:cs="AppleSystemUIFont" w:hint="eastAsia"/>
          <w:b/>
          <w:bCs/>
          <w:color w:val="353535"/>
          <w:sz w:val="20"/>
          <w:szCs w:val="20"/>
          <w:lang w:eastAsia="ko-KR"/>
        </w:rPr>
        <w:t>시간적 지역성: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최근 사용된 데이터가 재사용될 가능성이 높다.</w:t>
      </w:r>
    </w:p>
    <w:p w:rsidR="00A7673B" w:rsidRDefault="00A7673B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 w:rsidRPr="00A7673B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 xml:space="preserve">3) </w:t>
      </w:r>
      <w:r w:rsidRPr="00A7673B">
        <w:rPr>
          <w:rFonts w:asciiTheme="majorEastAsia" w:eastAsiaTheme="majorEastAsia" w:hAnsiTheme="majorEastAsia" w:cs="AppleSystemUIFont" w:hint="eastAsia"/>
          <w:b/>
          <w:bCs/>
          <w:color w:val="353535"/>
          <w:sz w:val="20"/>
          <w:szCs w:val="20"/>
          <w:lang w:eastAsia="ko-KR"/>
        </w:rPr>
        <w:t>순차적 지역성: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데이터가 기억장치에 저장된 순서대로 순차적으로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실행될 가능성이 높다.</w:t>
      </w:r>
    </w:p>
    <w:p w:rsidR="00A7673B" w:rsidRDefault="00A7673B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이렇게 구분할 수 있다.</w:t>
      </w:r>
    </w:p>
    <w:p w:rsidR="006171FA" w:rsidRDefault="00A7673B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캐쉬는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L1, L2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로 나눌 수 있는데 보통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CPU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에서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L1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부터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빠르게 접근할 수 있고 속도가 빠르다.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L1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에 찾고 싶은 데이터가 없으면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L2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에 접근하여 데이터를 찾는다.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속도는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L1&gt;L2&gt;RAM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순이고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L3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는 있는 경우도 없는 경우도 있다.</w:t>
      </w:r>
    </w:p>
    <w:p w:rsidR="00524442" w:rsidRDefault="006171FA" w:rsidP="004907FA">
      <w:pPr>
        <w:pStyle w:val="1"/>
        <w:numPr>
          <w:ilvl w:val="0"/>
          <w:numId w:val="0"/>
        </w:numPr>
        <w:ind w:left="360" w:hanging="360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</w:rPr>
      </w:pPr>
      <w:r w:rsidRPr="00574FC1"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  <w:lang w:val="en-US"/>
        </w:rPr>
        <w:t>C</w:t>
      </w:r>
      <w:r w:rsidRPr="00574FC1">
        <w:rPr>
          <w:rFonts w:asciiTheme="majorEastAsia" w:eastAsiaTheme="majorEastAsia" w:hAnsiTheme="majorEastAsia" w:cs="Angsana New(본문 CS)" w:hint="cs"/>
          <w:b/>
          <w:bCs/>
          <w:caps w:val="0"/>
          <w:color w:val="000000" w:themeColor="text1"/>
          <w:sz w:val="28"/>
          <w:szCs w:val="28"/>
          <w:lang w:val="en-US"/>
        </w:rPr>
        <w:t>h</w:t>
      </w:r>
      <w:r w:rsidRPr="00574FC1"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 xml:space="preserve">apter </w:t>
      </w:r>
      <w:r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>3</w:t>
      </w:r>
      <w:r w:rsidRPr="00574FC1"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Theme="majorEastAsia" w:eastAsiaTheme="majorEastAsia" w:hAnsiTheme="majorEastAsia" w:cs="Angsana New(본문 CS)" w:hint="eastAsia"/>
          <w:b/>
          <w:bCs/>
          <w:caps w:val="0"/>
          <w:color w:val="000000" w:themeColor="text1"/>
          <w:sz w:val="28"/>
          <w:szCs w:val="28"/>
          <w:lang w:val="en-US"/>
        </w:rPr>
        <w:t>S</w:t>
      </w:r>
      <w:r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>ystem Call</w:t>
      </w:r>
      <w:r w:rsidR="00524442" w:rsidRPr="00524442">
        <w:rPr>
          <w:rFonts w:asciiTheme="majorEastAsia" w:eastAsiaTheme="majorEastAsia" w:hAnsiTheme="majorEastAsia" w:cs="AppleSystemUIFont" w:hint="eastAsia"/>
          <w:color w:val="353535"/>
          <w:sz w:val="20"/>
          <w:szCs w:val="20"/>
        </w:rPr>
        <w:t xml:space="preserve"> </w:t>
      </w:r>
    </w:p>
    <w:p w:rsidR="00524442" w:rsidRDefault="00524442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  <w:r w:rsidRPr="00524442">
        <w:rPr>
          <w:rFonts w:asciiTheme="majorEastAsia" w:eastAsiaTheme="majorEastAsia" w:hAnsiTheme="majorEastAsia" w:cs="AppleSystemUIFont" w:hint="eastAsia"/>
          <w:caps/>
          <w:color w:val="353535"/>
          <w:sz w:val="20"/>
          <w:szCs w:val="20"/>
        </w:rPr>
        <w:t>응용프로그램이 운영체제 기능을 요청할 때를 위해서 운영체제는 시스템</w:t>
      </w:r>
      <w:r w:rsidRPr="00524442">
        <w:rPr>
          <w:rFonts w:asciiTheme="majorEastAsia" w:eastAsiaTheme="majorEastAsia" w:hAnsiTheme="majorEastAsia" w:cs="AppleSystemUIFont"/>
          <w:caps/>
          <w:color w:val="353535"/>
          <w:sz w:val="20"/>
          <w:szCs w:val="20"/>
        </w:rPr>
        <w:t xml:space="preserve"> </w:t>
      </w:r>
      <w:r w:rsidRPr="00524442">
        <w:rPr>
          <w:rFonts w:asciiTheme="majorEastAsia" w:eastAsiaTheme="majorEastAsia" w:hAnsiTheme="majorEastAsia" w:cs="AppleSystemUIFont" w:hint="eastAsia"/>
          <w:caps/>
          <w:color w:val="353535"/>
          <w:sz w:val="20"/>
          <w:szCs w:val="20"/>
        </w:rPr>
        <w:t>콜을 사용한다.</w:t>
      </w:r>
      <w:r w:rsidRPr="00524442">
        <w:rPr>
          <w:rFonts w:asciiTheme="majorEastAsia" w:eastAsiaTheme="majorEastAsia" w:hAnsiTheme="majorEastAsia" w:cs="AppleSystemUIFont"/>
          <w:caps/>
          <w:color w:val="353535"/>
          <w:sz w:val="20"/>
          <w:szCs w:val="20"/>
        </w:rPr>
        <w:t xml:space="preserve"> </w:t>
      </w:r>
      <w:r w:rsidRPr="00524442">
        <w:rPr>
          <w:rFonts w:asciiTheme="majorEastAsia" w:eastAsiaTheme="majorEastAsia" w:hAnsiTheme="majorEastAsia" w:cs="AppleSystemUIFont" w:hint="eastAsia"/>
          <w:caps/>
          <w:color w:val="353535"/>
          <w:sz w:val="20"/>
          <w:szCs w:val="20"/>
        </w:rPr>
        <w:t xml:space="preserve">시스템 콜을 커널과 사용자 사이의 인터페이스 역할을 하는 것으로 </w:t>
      </w:r>
      <w:r>
        <w:rPr>
          <w:rFonts w:asciiTheme="majorEastAsia" w:eastAsiaTheme="majorEastAsia" w:hAnsiTheme="majorEastAsia" w:cs="AppleSystemUIFont"/>
          <w:caps/>
          <w:color w:val="353535"/>
          <w:sz w:val="20"/>
          <w:szCs w:val="20"/>
        </w:rPr>
        <w:t>Shell</w:t>
      </w:r>
      <w:r>
        <w:rPr>
          <w:rFonts w:asciiTheme="majorEastAsia" w:eastAsiaTheme="majorEastAsia" w:hAnsiTheme="majorEastAsia" w:cs="AppleSystemUIFont" w:hint="eastAsia"/>
          <w:caps/>
          <w:color w:val="353535"/>
          <w:sz w:val="20"/>
          <w:szCs w:val="20"/>
        </w:rPr>
        <w:t xml:space="preserve">에서 </w:t>
      </w:r>
      <w:r w:rsidRPr="00524442">
        <w:rPr>
          <w:rFonts w:ascii=".Apple SD Gothic NeoI" w:eastAsia=".Apple SD Gothic NeoI" w:hAnsiTheme="minorHAnsi" w:cs=".Apple SD Gothic NeoI" w:hint="eastAsia"/>
          <w:color w:val="353535"/>
          <w:sz w:val="20"/>
          <w:szCs w:val="20"/>
          <w:lang w:eastAsia="ja-JP"/>
        </w:rPr>
        <w:t>명령어나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서브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루틴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형식으로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운영체제의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기능을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호출할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있다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.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즉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,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사용자가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직접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커널에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접근을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할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없기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때문에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시스템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콜을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활용해야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보통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시스템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콜을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직접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사용하기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보다는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,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해당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시스템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콜을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사용해서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만든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각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언어별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라이브러리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(API)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를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사용한다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쉽게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말하면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,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시스템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콜은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운영체제의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기능을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호출하는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52444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함수이다</w:t>
      </w:r>
      <w:r w:rsidRPr="0052444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수업시간에는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시스템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콜에서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파일과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관련된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>File system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관련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함수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및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프로세스와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관련된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관련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함수의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사용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용도와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원리에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대해서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자세하게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살펴보았다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.</w:t>
      </w:r>
    </w:p>
    <w:p w:rsidR="006B43A1" w:rsidRDefault="006B43A1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</w:p>
    <w:p w:rsidR="00524442" w:rsidRDefault="00524442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1</w:t>
      </w: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 xml:space="preserve">. 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F</w:t>
      </w:r>
      <w:r>
        <w:rPr>
          <w:rFonts w:asciiTheme="majorEastAsia" w:eastAsiaTheme="majorEastAsia" w:hAnsiTheme="majorEastAsia" w:cs="바탕" w:hint="eastAsia"/>
          <w:b/>
          <w:bCs/>
          <w:color w:val="000000" w:themeColor="text1"/>
          <w:sz w:val="22"/>
          <w:szCs w:val="22"/>
          <w:lang w:eastAsia="ko-KR"/>
        </w:rPr>
        <w:t>i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le System</w:t>
      </w:r>
    </w:p>
    <w:p w:rsidR="00524442" w:rsidRDefault="00F86611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간단하게 파일과 관련된 모든 함수가 담겨있는 시스템이다.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Open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을 예로 들자면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,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사용자가 파일 작업을 하기로 마음을 먹었다면 커널에 정해진 파일을 열 수 있도록 허용해 달라고 요청을 해야 할 것이다.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이 때 리눅스</w:t>
      </w:r>
      <w:r w:rsidR="008651C7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의 경우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 파일 오픈과 관련된 요청을 위해서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open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이라는 시스템 함수를 제공한다.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파일을 다루는 기본적인 흐름은 첫번째로 파일을 열고 두번째로 열려진 파일에서 데이터를 읽거나 쓰고,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마지막으로 모든 작업이 끝나면 파일을 닫는 것이다.</w:t>
      </w:r>
    </w:p>
    <w:p w:rsidR="006B43A1" w:rsidRDefault="006B43A1" w:rsidP="004907FA">
      <w:pPr>
        <w:pStyle w:val="af5"/>
        <w:spacing w:before="0" w:beforeAutospacing="0" w:after="0" w:afterAutospacing="0" w:line="288" w:lineRule="auto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</w:pPr>
    </w:p>
    <w:p w:rsidR="006B43A1" w:rsidRDefault="006B43A1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</w:pPr>
      <w:r w:rsidRPr="00A7673B"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1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)</w:t>
      </w:r>
      <w:r w:rsidRPr="00A7673B"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F</w:t>
      </w:r>
      <w:r>
        <w:rPr>
          <w:rFonts w:asciiTheme="majorEastAsia" w:eastAsiaTheme="majorEastAsia" w:hAnsiTheme="majorEastAsia" w:cs="바탕" w:hint="eastAsia"/>
          <w:b/>
          <w:bCs/>
          <w:color w:val="000000" w:themeColor="text1"/>
          <w:sz w:val="20"/>
          <w:szCs w:val="20"/>
          <w:lang w:eastAsia="ko-KR"/>
        </w:rPr>
        <w:t>i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le Table:</w:t>
      </w:r>
    </w:p>
    <w:p w:rsidR="006B43A1" w:rsidRDefault="006B43A1" w:rsidP="004907FA">
      <w:pPr>
        <w:spacing w:line="288" w:lineRule="auto"/>
        <w:jc w:val="both"/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  <w:lang w:eastAsia="ko-KR"/>
        </w:rPr>
      </w:pPr>
      <w:r w:rsidRPr="006B43A1"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>현재 열려있는 파일의 읽기/쓰기 동작을 지원하기 위한 자료구조. open()이나 creat</w:t>
      </w:r>
      <w:r w:rsidR="00D6400C"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  <w:lang w:eastAsia="ko-KR"/>
        </w:rPr>
        <w:t>e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>()시스템 콜에 의해 파일이 열릴 때마다 하나씩 할당되고 close()시스템 콜에 의해 닫을 때 해제된다. 따라서 하나의 파일에 대해 동시의 여러개의 파일테이블 엔트리가 존재할 수 있다. 테이블 엔트리에는 다음과 같은 정보가 들어간다</w:t>
      </w:r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  <w:lang w:eastAsia="ko-KR"/>
        </w:rPr>
        <w:t>f</w:t>
      </w:r>
      <w:r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  <w:lang w:eastAsia="ko-KR"/>
        </w:rPr>
        <w:t>_pos</w:t>
      </w:r>
      <w:proofErr w:type="spellEnd"/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  <w:lang w:eastAsia="ko-KR"/>
        </w:rPr>
        <w:t>는</w:t>
      </w:r>
      <w:r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  <w:lang w:eastAsia="ko-KR"/>
        </w:rPr>
        <w:t xml:space="preserve">현재 읽기/쓰기 위치를 가리키고 </w:t>
      </w:r>
      <w:proofErr w:type="spellStart"/>
      <w:r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  <w:lang w:eastAsia="ko-KR"/>
        </w:rPr>
        <w:t>f_count</w:t>
      </w:r>
      <w:proofErr w:type="spellEnd"/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  <w:lang w:eastAsia="ko-KR"/>
        </w:rPr>
        <w:t>(참조 카운터)</w:t>
      </w:r>
      <w:r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  <w:lang w:eastAsia="ko-KR"/>
        </w:rPr>
        <w:t xml:space="preserve">는 파일 </w:t>
      </w:r>
      <w:proofErr w:type="spellStart"/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  <w:lang w:eastAsia="ko-KR"/>
        </w:rPr>
        <w:t>디스크립터</w:t>
      </w:r>
      <w:proofErr w:type="spellEnd"/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  <w:lang w:eastAsia="ko-KR"/>
        </w:rPr>
        <w:t xml:space="preserve"> 테이블 엔트리의 수를 의미한다.</w:t>
      </w:r>
    </w:p>
    <w:p w:rsidR="006B43A1" w:rsidRDefault="006B43A1" w:rsidP="004907FA">
      <w:pPr>
        <w:spacing w:line="288" w:lineRule="auto"/>
        <w:jc w:val="both"/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  <w:lang w:eastAsia="ko-KR"/>
        </w:rPr>
      </w:pPr>
    </w:p>
    <w:p w:rsidR="006B43A1" w:rsidRPr="006B43A1" w:rsidRDefault="006B43A1" w:rsidP="004907FA">
      <w:pPr>
        <w:spacing w:line="288" w:lineRule="auto"/>
        <w:jc w:val="both"/>
        <w:rPr>
          <w:rFonts w:ascii="맑은 고딕" w:eastAsia="맑은 고딕" w:hAnsi="맑은 고딕"/>
          <w:b/>
          <w:bCs/>
          <w:color w:val="333333"/>
          <w:sz w:val="20"/>
          <w:szCs w:val="20"/>
          <w:shd w:val="clear" w:color="auto" w:fill="FFFFFF"/>
          <w:lang w:eastAsia="ko-KR"/>
        </w:rPr>
      </w:pPr>
      <w:r w:rsidRPr="006B43A1">
        <w:rPr>
          <w:rFonts w:ascii="맑은 고딕" w:eastAsia="맑은 고딕" w:hAnsi="맑은 고딕" w:hint="eastAsia"/>
          <w:b/>
          <w:bCs/>
          <w:color w:val="333333"/>
          <w:sz w:val="20"/>
          <w:szCs w:val="20"/>
          <w:shd w:val="clear" w:color="auto" w:fill="FFFFFF"/>
          <w:lang w:eastAsia="ko-KR"/>
        </w:rPr>
        <w:t>2</w:t>
      </w:r>
      <w:r w:rsidRPr="006B43A1">
        <w:rPr>
          <w:rFonts w:ascii="맑은 고딕" w:eastAsia="맑은 고딕" w:hAnsi="맑은 고딕"/>
          <w:b/>
          <w:bCs/>
          <w:color w:val="333333"/>
          <w:sz w:val="20"/>
          <w:szCs w:val="20"/>
          <w:shd w:val="clear" w:color="auto" w:fill="FFFFFF"/>
          <w:lang w:eastAsia="ko-KR"/>
        </w:rPr>
        <w:t>) F</w:t>
      </w:r>
      <w:r w:rsidRPr="006B43A1">
        <w:rPr>
          <w:rFonts w:ascii="맑은 고딕" w:eastAsia="맑은 고딕" w:hAnsi="맑은 고딕" w:hint="eastAsia"/>
          <w:b/>
          <w:bCs/>
          <w:color w:val="333333"/>
          <w:sz w:val="20"/>
          <w:szCs w:val="20"/>
          <w:shd w:val="clear" w:color="auto" w:fill="FFFFFF"/>
          <w:lang w:eastAsia="ko-KR"/>
        </w:rPr>
        <w:t>i</w:t>
      </w:r>
      <w:r w:rsidRPr="006B43A1">
        <w:rPr>
          <w:rFonts w:ascii="맑은 고딕" w:eastAsia="맑은 고딕" w:hAnsi="맑은 고딕"/>
          <w:b/>
          <w:bCs/>
          <w:color w:val="333333"/>
          <w:sz w:val="20"/>
          <w:szCs w:val="20"/>
          <w:shd w:val="clear" w:color="auto" w:fill="FFFFFF"/>
          <w:lang w:eastAsia="ko-KR"/>
        </w:rPr>
        <w:t>le D</w:t>
      </w:r>
      <w:r>
        <w:rPr>
          <w:rFonts w:ascii="맑은 고딕" w:eastAsia="맑은 고딕" w:hAnsi="맑은 고딕"/>
          <w:b/>
          <w:bCs/>
          <w:color w:val="333333"/>
          <w:sz w:val="20"/>
          <w:szCs w:val="20"/>
          <w:shd w:val="clear" w:color="auto" w:fill="FFFFFF"/>
          <w:lang w:eastAsia="ko-KR"/>
        </w:rPr>
        <w:t xml:space="preserve">escriptor </w:t>
      </w:r>
      <w:r w:rsidRPr="006B43A1">
        <w:rPr>
          <w:rFonts w:ascii="맑은 고딕" w:eastAsia="맑은 고딕" w:hAnsi="맑은 고딕"/>
          <w:b/>
          <w:bCs/>
          <w:color w:val="333333"/>
          <w:sz w:val="20"/>
          <w:szCs w:val="20"/>
          <w:shd w:val="clear" w:color="auto" w:fill="FFFFFF"/>
          <w:lang w:eastAsia="ko-KR"/>
        </w:rPr>
        <w:t>T</w:t>
      </w:r>
      <w:r w:rsidRPr="006B43A1">
        <w:rPr>
          <w:rFonts w:ascii="맑은 고딕" w:eastAsia="맑은 고딕" w:hAnsi="맑은 고딕" w:hint="eastAsia"/>
          <w:b/>
          <w:bCs/>
          <w:color w:val="333333"/>
          <w:sz w:val="20"/>
          <w:szCs w:val="20"/>
          <w:shd w:val="clear" w:color="auto" w:fill="FFFFFF"/>
          <w:lang w:eastAsia="ko-KR"/>
        </w:rPr>
        <w:t>a</w:t>
      </w:r>
      <w:r w:rsidRPr="006B43A1">
        <w:rPr>
          <w:rFonts w:ascii="맑은 고딕" w:eastAsia="맑은 고딕" w:hAnsi="맑은 고딕"/>
          <w:b/>
          <w:bCs/>
          <w:color w:val="333333"/>
          <w:sz w:val="20"/>
          <w:szCs w:val="20"/>
          <w:shd w:val="clear" w:color="auto" w:fill="FFFFFF"/>
          <w:lang w:eastAsia="ko-KR"/>
        </w:rPr>
        <w:t>ble:</w:t>
      </w:r>
      <w:r>
        <w:rPr>
          <w:rStyle w:val="af7"/>
          <w:rFonts w:ascii="맑은 고딕" w:eastAsia="맑은 고딕" w:hAnsi="맑은 고딕"/>
          <w:b/>
          <w:bCs/>
          <w:color w:val="333333"/>
          <w:sz w:val="20"/>
          <w:szCs w:val="20"/>
          <w:shd w:val="clear" w:color="auto" w:fill="FFFFFF"/>
          <w:lang w:eastAsia="ko-KR"/>
        </w:rPr>
        <w:footnoteReference w:id="8"/>
      </w:r>
    </w:p>
    <w:p w:rsidR="006B43A1" w:rsidRDefault="006B43A1" w:rsidP="004907FA">
      <w:pPr>
        <w:spacing w:line="288" w:lineRule="auto"/>
        <w:jc w:val="both"/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</w:rPr>
      </w:pPr>
      <w:r w:rsidRPr="006B43A1"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>이 테이블은 프로세스마다 하나씩 가지는 것으로 프로세스가 사용중인 파일을 관리하기 위한 테이블이다. 크기가 256이고 파일 테이블에 대한 포인터를 저장하는 배열이다. 프로세스가 open(), creat</w:t>
      </w:r>
      <w:r w:rsidR="0079168A"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</w:rPr>
        <w:t>e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 xml:space="preserve">(), dup() 등의 시스템 호출을 할 때마다 하나의 빈 엔트리가 할당되고 해당하는 파일테이블에 대한 포인터가 들어간다. </w:t>
      </w:r>
      <w:proofErr w:type="gramStart"/>
      <w:r w:rsidRPr="006B43A1"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>open(</w:t>
      </w:r>
      <w:proofErr w:type="gramEnd"/>
      <w:r w:rsidRPr="006B43A1"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>), creat</w:t>
      </w:r>
      <w:r w:rsidR="0079168A"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</w:rPr>
        <w:t>e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>(). dup()에 의해 반환되는 파일</w:t>
      </w:r>
      <w:r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</w:rPr>
        <w:t xml:space="preserve"> 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>디스크립터는 이 배열의 인덱스이다. close() 시스템 콜에 의해 엔트리가 제거된다</w:t>
      </w:r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  <w:lang w:eastAsia="ko-KR"/>
        </w:rPr>
        <w:t>.</w:t>
      </w:r>
      <w:r>
        <w:rPr>
          <w:rFonts w:ascii="맑은 고딕" w:eastAsia="맑은 고딕" w:hAnsi="맑은 고딕"/>
          <w:color w:val="333333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  <w:lang w:eastAsia="ko-KR"/>
        </w:rPr>
        <w:t xml:space="preserve">예를 들어 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  <w:shd w:val="clear" w:color="auto" w:fill="FFFFFF"/>
        </w:rPr>
        <w:t>"file1"이라는 파일을 열기위한 fd1=open("file1", O_RDONLY) 시스템 콜은 커널 내에서 다음과 같은 일을 한다.</w:t>
      </w:r>
    </w:p>
    <w:p w:rsidR="006B43A1" w:rsidRPr="006B43A1" w:rsidRDefault="006B43A1" w:rsidP="004907FA">
      <w:pPr>
        <w:shd w:val="clear" w:color="auto" w:fill="FFFFFF"/>
        <w:spacing w:line="288" w:lineRule="auto"/>
        <w:rPr>
          <w:rFonts w:ascii="맑은 고딕" w:eastAsia="맑은 고딕" w:hAnsi="맑은 고딕"/>
          <w:color w:val="333333"/>
          <w:sz w:val="20"/>
          <w:szCs w:val="20"/>
        </w:rPr>
      </w:pPr>
      <w:r w:rsidRPr="006B43A1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1.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디스크에서 파일(file1)을 찾아 그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inode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정보를 가져와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inode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테이블의 빈 엔트리를 채우고 참조 카운터(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i_count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)를 1로 한다. 그 파일의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inode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정보가 이미 테이블에 있으면 새로운 엔트리를 할당하지 않고 참조 카운터만 증가시킨다.</w:t>
      </w:r>
    </w:p>
    <w:p w:rsidR="006B43A1" w:rsidRPr="006B43A1" w:rsidRDefault="006B43A1" w:rsidP="004907FA">
      <w:pPr>
        <w:shd w:val="clear" w:color="auto" w:fill="FFFFFF"/>
        <w:spacing w:line="288" w:lineRule="auto"/>
        <w:rPr>
          <w:rFonts w:ascii="맑은 고딕" w:eastAsia="맑은 고딕" w:hAnsi="맑은 고딕"/>
          <w:color w:val="333333"/>
          <w:sz w:val="20"/>
          <w:szCs w:val="20"/>
        </w:rPr>
      </w:pPr>
      <w:r w:rsidRPr="006B43A1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2.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inode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에 있는 접근 권한이 열기 모드를 허용하는지 조사한다.</w:t>
      </w:r>
    </w:p>
    <w:p w:rsidR="006B43A1" w:rsidRPr="006B43A1" w:rsidRDefault="006B43A1" w:rsidP="004907FA">
      <w:pPr>
        <w:shd w:val="clear" w:color="auto" w:fill="FFFFFF"/>
        <w:spacing w:line="288" w:lineRule="auto"/>
        <w:rPr>
          <w:rFonts w:ascii="맑은 고딕" w:eastAsia="맑은 고딕" w:hAnsi="맑은 고딕"/>
          <w:color w:val="333333"/>
          <w:sz w:val="20"/>
          <w:szCs w:val="20"/>
        </w:rPr>
      </w:pPr>
      <w:r w:rsidRPr="006B43A1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3.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파일테이블 엔트리를 할당하고 읽기/쓰기위치(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f_pos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)를 0으로 한다. (만약 열기모드에 O_APPEND가 있으면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f_pos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를 파일 크기와 같게 한다.) 그리고 참조 카운터(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f_count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)를 1로 한다.</w:t>
      </w:r>
    </w:p>
    <w:p w:rsidR="006B43A1" w:rsidRDefault="006B43A1" w:rsidP="004907FA">
      <w:pPr>
        <w:shd w:val="clear" w:color="auto" w:fill="FFFFFF"/>
        <w:spacing w:line="288" w:lineRule="auto"/>
        <w:rPr>
          <w:rFonts w:ascii="맑은 고딕" w:eastAsia="맑은 고딕" w:hAnsi="맑은 고딕" w:hint="eastAsia"/>
          <w:color w:val="333333"/>
          <w:sz w:val="20"/>
          <w:szCs w:val="20"/>
          <w:lang w:eastAsia="ko-Kore-KR"/>
        </w:rPr>
      </w:pPr>
      <w:r w:rsidRPr="006B43A1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4.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fd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테이블을 처음부터 탐색해서 사용되지 않는 영역에 파일 테이블 엔트리의 포인터를 기록하고, 그 인덱스를 반환한다.</w:t>
      </w:r>
    </w:p>
    <w:p w:rsidR="006B43A1" w:rsidRPr="006B43A1" w:rsidRDefault="006B43A1" w:rsidP="004907FA">
      <w:pPr>
        <w:shd w:val="clear" w:color="auto" w:fill="FFFFFF"/>
        <w:spacing w:line="288" w:lineRule="auto"/>
        <w:rPr>
          <w:rFonts w:ascii="맑은 고딕" w:eastAsia="맑은 고딕" w:hAnsi="맑은 고딕"/>
          <w:color w:val="333333"/>
          <w:sz w:val="20"/>
          <w:szCs w:val="20"/>
        </w:rPr>
      </w:pPr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응용 프로세스가 파일을 열거나 생성하게 되면 정수로 된 파일 디스크립터를 얻게 되는데 이 파일 디스크립터는 이후에 일어나는 모든 파일 동작 즉, 읽기(read()), 쓰기(write()). 파일 동작제어(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fcntl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()), 파일 닫기(close())등의 동작에서 그 파일을 가리키는데 사용된다. 대부분의 리눅스 프로세스에서 파일디스크립터 0은 표준입력, 1은 표준출력, 2는 표준 오류장치를 나타내도록 미리 열려 있다. 이중 표준 입력 장치는 키보드, 표준 출력/오류장치는 모니터를 나타낸다</w:t>
      </w:r>
    </w:p>
    <w:p w:rsidR="00F86611" w:rsidRPr="006B43A1" w:rsidRDefault="006B43A1" w:rsidP="004907FA">
      <w:pPr>
        <w:shd w:val="clear" w:color="auto" w:fill="FFFFFF"/>
        <w:spacing w:line="288" w:lineRule="auto"/>
        <w:rPr>
          <w:rFonts w:ascii="맑은 고딕" w:eastAsia="맑은 고딕" w:hAnsi="맑은 고딕"/>
          <w:color w:val="333333"/>
          <w:sz w:val="20"/>
          <w:szCs w:val="20"/>
        </w:rPr>
      </w:pPr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파일 테이블 엔트리는 파일을 열 때마다 새로 할당되고 파일 디스크립터 테이블의 엔트리는 파일 디스크립터가 새로 생성될 때마다 새로 할당된다. 한편 파일 닫기 동작 close()는 open()의 반대 과정을 수행한다. 먼저 디스크립터 테이블에서 해당 포인터를 지우고 파일테이블의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f_count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를 감소시킨다.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f_count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가 0이 되면 이 엔트리를 해제하고 다시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inode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테이블의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i</w:t>
      </w:r>
      <w:r w:rsidR="0079168A">
        <w:rPr>
          <w:rFonts w:ascii="맑은 고딕" w:eastAsia="맑은 고딕" w:hAnsi="맑은 고딕"/>
          <w:color w:val="333333"/>
          <w:sz w:val="20"/>
          <w:szCs w:val="20"/>
        </w:rPr>
        <w:t>_</w:t>
      </w:r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count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를 감소시킨다.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inode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테이블의 </w:t>
      </w:r>
      <w:proofErr w:type="spellStart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i_count</w:t>
      </w:r>
      <w:proofErr w:type="spellEnd"/>
      <w:r w:rsidRPr="006B43A1">
        <w:rPr>
          <w:rFonts w:ascii="맑은 고딕" w:eastAsia="맑은 고딕" w:hAnsi="맑은 고딕" w:hint="eastAsia"/>
          <w:color w:val="333333"/>
          <w:sz w:val="20"/>
          <w:szCs w:val="20"/>
        </w:rPr>
        <w:t>가 0이되면 이 엔트리를 해제한다</w:t>
      </w:r>
    </w:p>
    <w:p w:rsidR="00524442" w:rsidRPr="008651C7" w:rsidRDefault="00524442" w:rsidP="004907FA">
      <w:pPr>
        <w:widowControl w:val="0"/>
        <w:autoSpaceDE w:val="0"/>
        <w:autoSpaceDN w:val="0"/>
        <w:adjustRightInd w:val="0"/>
        <w:spacing w:line="288" w:lineRule="auto"/>
        <w:rPr>
          <w:rFonts w:ascii="AppleSystemUIFont" w:eastAsia=".Apple SD Gothic NeoI" w:hAnsi="AppleSystemUIFont" w:cs="AppleSystemUIFont"/>
          <w:color w:val="353535"/>
          <w:sz w:val="20"/>
          <w:szCs w:val="20"/>
        </w:rPr>
      </w:pPr>
    </w:p>
    <w:p w:rsidR="00524442" w:rsidRDefault="006B43A1" w:rsidP="004907FA">
      <w:pPr>
        <w:widowControl w:val="0"/>
        <w:autoSpaceDE w:val="0"/>
        <w:autoSpaceDN w:val="0"/>
        <w:adjustRightInd w:val="0"/>
        <w:spacing w:line="288" w:lineRule="auto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  <w:r>
        <w:rPr>
          <w:rFonts w:ascii="AppleSystemUIFont" w:eastAsia=".Apple SD Gothic NeoI" w:hAnsi="AppleSystemUIFont" w:cs="AppleSystemUIFont" w:hint="eastAsia"/>
          <w:noProof/>
          <w:color w:val="353535"/>
          <w:sz w:val="20"/>
          <w:szCs w:val="20"/>
          <w:lang w:eastAsia="ko-KR"/>
        </w:rPr>
        <w:lastRenderedPageBreak/>
        <w:drawing>
          <wp:inline distT="0" distB="0" distL="0" distR="0">
            <wp:extent cx="5274945" cy="258826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20px-File_table_and_inode_table.sv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7"/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footnoteReference w:id="9"/>
      </w:r>
    </w:p>
    <w:p w:rsidR="006B43A1" w:rsidRDefault="006B43A1" w:rsidP="004907FA">
      <w:pPr>
        <w:widowControl w:val="0"/>
        <w:autoSpaceDE w:val="0"/>
        <w:autoSpaceDN w:val="0"/>
        <w:adjustRightInd w:val="0"/>
        <w:spacing w:line="288" w:lineRule="auto"/>
        <w:jc w:val="center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&lt;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File Descriptor, FILE Table, </w:t>
      </w:r>
      <w:proofErr w:type="spellStart"/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>Inode</w:t>
      </w:r>
      <w:proofErr w:type="spellEnd"/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Table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자료구조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원리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&gt;</w:t>
      </w:r>
    </w:p>
    <w:p w:rsidR="006B43A1" w:rsidRDefault="006B43A1" w:rsidP="004907FA">
      <w:pPr>
        <w:widowControl w:val="0"/>
        <w:autoSpaceDE w:val="0"/>
        <w:autoSpaceDN w:val="0"/>
        <w:adjustRightInd w:val="0"/>
        <w:spacing w:line="288" w:lineRule="auto"/>
        <w:jc w:val="center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</w:p>
    <w:p w:rsidR="006B43A1" w:rsidRPr="00524442" w:rsidRDefault="006B43A1" w:rsidP="004907FA">
      <w:pPr>
        <w:widowControl w:val="0"/>
        <w:autoSpaceDE w:val="0"/>
        <w:autoSpaceDN w:val="0"/>
        <w:adjustRightInd w:val="0"/>
        <w:spacing w:line="288" w:lineRule="auto"/>
        <w:jc w:val="center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</w:p>
    <w:p w:rsidR="008759F6" w:rsidRDefault="006B43A1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</w:pP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2</w:t>
      </w:r>
      <w:r w:rsidRPr="001F1D1E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 xml:space="preserve">. 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>Process</w:t>
      </w:r>
      <w:r w:rsidR="008759F6">
        <w:rPr>
          <w:rFonts w:asciiTheme="majorEastAsia" w:eastAsiaTheme="majorEastAsia" w:hAnsiTheme="majorEastAsia" w:cs="바탕"/>
          <w:b/>
          <w:bCs/>
          <w:color w:val="000000" w:themeColor="text1"/>
          <w:sz w:val="22"/>
          <w:szCs w:val="22"/>
          <w:lang w:eastAsia="ko-KR"/>
        </w:rPr>
        <w:t xml:space="preserve"> System</w:t>
      </w:r>
    </w:p>
    <w:p w:rsidR="008759F6" w:rsidRPr="008759F6" w:rsidRDefault="008759F6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2"/>
          <w:szCs w:val="22"/>
          <w:lang w:eastAsia="ko-KR"/>
        </w:rPr>
      </w:pPr>
      <w:r>
        <w:rPr>
          <w:rFonts w:asciiTheme="majorEastAsia" w:eastAsiaTheme="majorEastAsia" w:hAnsiTheme="majorEastAsia" w:cs="바탕" w:hint="eastAsia"/>
          <w:color w:val="000000" w:themeColor="text1"/>
          <w:sz w:val="22"/>
          <w:szCs w:val="22"/>
          <w:lang w:eastAsia="ko-KR"/>
        </w:rPr>
        <w:t>운영체제에서의 프로세스 생성 원리는 다음과 같다.</w:t>
      </w:r>
      <w:r>
        <w:rPr>
          <w:rStyle w:val="af7"/>
          <w:rFonts w:asciiTheme="majorEastAsia" w:eastAsiaTheme="majorEastAsia" w:hAnsiTheme="majorEastAsia" w:cs="바탕"/>
          <w:color w:val="000000" w:themeColor="text1"/>
          <w:sz w:val="22"/>
          <w:szCs w:val="22"/>
          <w:lang w:eastAsia="ko-KR"/>
        </w:rPr>
        <w:footnoteReference w:id="10"/>
      </w:r>
    </w:p>
    <w:p w:rsidR="008759F6" w:rsidRPr="008759F6" w:rsidRDefault="008759F6" w:rsidP="004907F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먼저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프로세스가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생성이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되려면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파일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시스템의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그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대상이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되는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exe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파일이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있어야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한다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.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exe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파일의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Path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를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OS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에게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전달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해야한다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>.</w:t>
      </w:r>
    </w:p>
    <w:p w:rsidR="008759F6" w:rsidRPr="008759F6" w:rsidRDefault="008759F6" w:rsidP="004907F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>OS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는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실행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가능한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파일들의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코드를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읽어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들인다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. -&gt;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즉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Memory Context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의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한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부분인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Code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세그먼트로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exe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파일의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코드들을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읽어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들인다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>.</w:t>
      </w:r>
    </w:p>
    <w:p w:rsidR="008759F6" w:rsidRPr="008759F6" w:rsidRDefault="008759F6" w:rsidP="004907F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또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exe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파일에는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전역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변수의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선언과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정보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들이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있다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.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정보들을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기반으로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Data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세그먼트에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알맞게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영역을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잡아준다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>.</w:t>
      </w:r>
    </w:p>
    <w:p w:rsidR="008759F6" w:rsidRPr="008759F6" w:rsidRDefault="008759F6" w:rsidP="004907F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이렇게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Code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세그먼트와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, Data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세그먼트로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exe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파일들을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불러들이는이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작업을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프로그램을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로드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한다고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말한다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>.</w:t>
      </w:r>
    </w:p>
    <w:p w:rsidR="008759F6" w:rsidRPr="008759F6" w:rsidRDefault="008759F6" w:rsidP="004907F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스택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세그먼트와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,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힙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세그먼트는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아직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아무것도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없으므로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초기화만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시킨다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>.</w:t>
      </w:r>
    </w:p>
    <w:p w:rsidR="008759F6" w:rsidRPr="008759F6" w:rsidRDefault="008759F6" w:rsidP="004907F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그리고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그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프로세스의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정보를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담은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PCB(Process control block)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를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Malloc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해서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필요한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정보를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채워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넣는다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>.</w:t>
      </w:r>
    </w:p>
    <w:p w:rsidR="008759F6" w:rsidRDefault="008759F6" w:rsidP="004907F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이렇게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생성돤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PCB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를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레디큐에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 xml:space="preserve"> </w:t>
      </w:r>
      <w:r w:rsidRPr="008759F6">
        <w:rPr>
          <w:rFonts w:asciiTheme="majorEastAsia" w:eastAsiaTheme="majorEastAsia" w:hAnsiTheme="majorEastAsia" w:cs="바탕" w:hint="eastAsia"/>
          <w:color w:val="333332"/>
          <w:sz w:val="20"/>
          <w:szCs w:val="20"/>
        </w:rPr>
        <w:t>장착시킨다</w:t>
      </w:r>
      <w:r w:rsidRPr="008759F6">
        <w:rPr>
          <w:rFonts w:asciiTheme="majorEastAsia" w:eastAsiaTheme="majorEastAsia" w:hAnsiTheme="majorEastAsia"/>
          <w:color w:val="333332"/>
          <w:sz w:val="20"/>
          <w:szCs w:val="20"/>
        </w:rPr>
        <w:t>.</w:t>
      </w:r>
    </w:p>
    <w:p w:rsidR="00A9534F" w:rsidRDefault="00A9534F" w:rsidP="004907FA">
      <w:pPr>
        <w:spacing w:line="288" w:lineRule="auto"/>
        <w:jc w:val="both"/>
        <w:rPr>
          <w:rFonts w:ascii="Tahoma" w:hAnsi="Tahoma"/>
          <w:color w:val="333333"/>
          <w:sz w:val="20"/>
          <w:szCs w:val="20"/>
        </w:rPr>
      </w:pP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이렇게 생성된 프로세스를 커널에서는 커널 프로세스 테이블로 관리하고 각 프로세스에는 이 테이블에 여러 항목이 있다.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이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항목은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커널에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의해서만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조작되는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데이터가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들어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있는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Tahoma" w:hAnsi="Tahoma"/>
          <w:color w:val="333333"/>
          <w:sz w:val="20"/>
          <w:szCs w:val="20"/>
        </w:rPr>
        <w:lastRenderedPageBreak/>
        <w:t>U(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사용자</w:t>
      </w:r>
      <w:r w:rsidRPr="00A9534F">
        <w:rPr>
          <w:rFonts w:ascii="Tahoma" w:hAnsi="Tahoma"/>
          <w:color w:val="333333"/>
          <w:sz w:val="20"/>
          <w:szCs w:val="20"/>
        </w:rPr>
        <w:t>)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영역을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가리키며</w:t>
      </w:r>
      <w:r w:rsidRPr="00A9534F">
        <w:rPr>
          <w:rFonts w:ascii="Tahoma" w:hAnsi="Tahoma"/>
          <w:color w:val="333333"/>
          <w:sz w:val="20"/>
          <w:szCs w:val="20"/>
        </w:rPr>
        <w:t xml:space="preserve">,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각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프로세스에는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프로세스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영역별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테이블이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있</w:t>
      </w:r>
      <w:r w:rsidRPr="00A9534F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다.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영역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테이블의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항목은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영역의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속성을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설명합니다</w:t>
      </w:r>
      <w:r w:rsidRPr="00A9534F">
        <w:rPr>
          <w:rFonts w:ascii="Tahoma" w:hAnsi="Tahoma"/>
          <w:color w:val="333333"/>
          <w:sz w:val="20"/>
          <w:szCs w:val="20"/>
        </w:rPr>
        <w:t xml:space="preserve">.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예를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들어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영역의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데이터가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공유되어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있거나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개인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데이터가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있는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경우에는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영역의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속성을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설명합니다</w:t>
      </w:r>
      <w:r w:rsidRPr="00A9534F">
        <w:rPr>
          <w:rFonts w:ascii="Tahoma" w:hAnsi="Tahoma"/>
          <w:color w:val="333333"/>
          <w:sz w:val="20"/>
          <w:szCs w:val="20"/>
        </w:rPr>
        <w:t>. 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영역의</w:t>
      </w:r>
      <w:r w:rsidRPr="00A9534F">
        <w:rPr>
          <w:rFonts w:ascii="Tahoma" w:hAnsi="Tahoma"/>
          <w:color w:val="333333"/>
          <w:sz w:val="20"/>
          <w:szCs w:val="20"/>
        </w:rPr>
        <w:t xml:space="preserve"> "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데이터</w:t>
      </w:r>
      <w:r w:rsidRPr="00A9534F">
        <w:rPr>
          <w:rFonts w:ascii="Tahoma" w:hAnsi="Tahoma"/>
          <w:color w:val="333333"/>
          <w:sz w:val="20"/>
          <w:szCs w:val="20"/>
        </w:rPr>
        <w:t>"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가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주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메모리를</w:t>
      </w:r>
      <w:r w:rsidRPr="00A9534F">
        <w:rPr>
          <w:rFonts w:ascii="Tahoma" w:hAnsi="Tahoma"/>
          <w:color w:val="333333"/>
          <w:sz w:val="20"/>
          <w:szCs w:val="20"/>
        </w:rPr>
        <w:t xml:space="preserve"> </w:t>
      </w:r>
      <w:r w:rsidRPr="00A9534F">
        <w:rPr>
          <w:rFonts w:ascii="맑은 고딕" w:eastAsia="맑은 고딕" w:hAnsi="맑은 고딕" w:cs="맑은 고딕"/>
          <w:color w:val="333333"/>
          <w:sz w:val="20"/>
          <w:szCs w:val="20"/>
        </w:rPr>
        <w:t>가리</w:t>
      </w:r>
      <w:r w:rsidRPr="00A9534F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킨다.</w:t>
      </w:r>
      <w:r w:rsidRPr="00A9534F">
        <w:rPr>
          <w:rFonts w:ascii="Tahoma" w:hAnsi="Tahoma"/>
          <w:color w:val="333333"/>
          <w:sz w:val="20"/>
          <w:szCs w:val="20"/>
        </w:rPr>
        <w:t> </w:t>
      </w:r>
    </w:p>
    <w:p w:rsidR="00A9534F" w:rsidRPr="00A9534F" w:rsidRDefault="00A9534F" w:rsidP="004907FA">
      <w:pPr>
        <w:spacing w:line="288" w:lineRule="auto"/>
        <w:jc w:val="both"/>
        <w:rPr>
          <w:sz w:val="20"/>
          <w:szCs w:val="20"/>
        </w:rPr>
      </w:pPr>
    </w:p>
    <w:p w:rsidR="00A9534F" w:rsidRPr="00A9534F" w:rsidRDefault="00A9534F" w:rsidP="004907FA">
      <w:pPr>
        <w:spacing w:line="288" w:lineRule="auto"/>
        <w:jc w:val="both"/>
        <w:rPr>
          <w:rFonts w:ascii="바탕" w:eastAsia="바탕" w:hAnsi="바탕" w:cs="바탕"/>
          <w:lang w:eastAsia="ko-KR"/>
        </w:rPr>
      </w:pP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각 테이블 별로 정리하면 이렇게 나타낼 수 있다.</w:t>
      </w:r>
      <w:r>
        <w:rPr>
          <w:rStyle w:val="af7"/>
          <w:rFonts w:asciiTheme="majorEastAsia" w:eastAsiaTheme="majorEastAsia" w:hAnsiTheme="majorEastAsia"/>
          <w:color w:val="333332"/>
          <w:sz w:val="20"/>
          <w:szCs w:val="20"/>
          <w:lang w:eastAsia="ko-KR"/>
        </w:rPr>
        <w:footnoteReference w:id="11"/>
      </w:r>
    </w:p>
    <w:p w:rsidR="00A9534F" w:rsidRDefault="00A9534F" w:rsidP="004907FA">
      <w:pPr>
        <w:spacing w:line="288" w:lineRule="auto"/>
        <w:jc w:val="both"/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color w:val="333332"/>
          <w:sz w:val="20"/>
          <w:szCs w:val="20"/>
          <w:lang w:eastAsia="ko-KR"/>
        </w:rPr>
        <w:t xml:space="preserve">Kernel Process Table </w:t>
      </w:r>
      <w:r w:rsidRPr="00A9534F">
        <w:rPr>
          <w:rFonts w:asciiTheme="majorEastAsia" w:eastAsiaTheme="majorEastAsia" w:hAnsiTheme="majorEastAsia" w:hint="eastAsia"/>
          <w:b/>
          <w:bCs/>
          <w:color w:val="333332"/>
          <w:sz w:val="20"/>
          <w:szCs w:val="20"/>
          <w:lang w:eastAsia="ko-KR"/>
        </w:rPr>
        <w:t>: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프로세스 상태,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프로세스 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ID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등이 저장</w:t>
      </w:r>
    </w:p>
    <w:p w:rsidR="00524442" w:rsidRDefault="00A9534F" w:rsidP="004907FA">
      <w:pPr>
        <w:spacing w:line="288" w:lineRule="auto"/>
        <w:jc w:val="both"/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</w:pPr>
      <w:r w:rsidRPr="00A9534F">
        <w:rPr>
          <w:rFonts w:asciiTheme="majorEastAsia" w:eastAsiaTheme="majorEastAsia" w:hAnsiTheme="majorEastAsia"/>
          <w:b/>
          <w:bCs/>
          <w:color w:val="333332"/>
          <w:sz w:val="20"/>
          <w:szCs w:val="20"/>
          <w:lang w:eastAsia="ko-KR"/>
        </w:rPr>
        <w:t>U(</w:t>
      </w:r>
      <w:r w:rsidRPr="00A9534F">
        <w:rPr>
          <w:rFonts w:asciiTheme="majorEastAsia" w:eastAsiaTheme="majorEastAsia" w:hAnsiTheme="majorEastAsia" w:hint="eastAsia"/>
          <w:b/>
          <w:bCs/>
          <w:color w:val="333332"/>
          <w:sz w:val="20"/>
          <w:szCs w:val="20"/>
          <w:lang w:eastAsia="ko-KR"/>
        </w:rPr>
        <w:t>사용자)</w:t>
      </w:r>
      <w:r w:rsidRPr="00A9534F">
        <w:rPr>
          <w:rFonts w:asciiTheme="majorEastAsia" w:eastAsiaTheme="majorEastAsia" w:hAnsiTheme="majorEastAsia"/>
          <w:b/>
          <w:bCs/>
          <w:color w:val="333332"/>
          <w:sz w:val="20"/>
          <w:szCs w:val="20"/>
          <w:lang w:eastAsia="ko-KR"/>
        </w:rPr>
        <w:t xml:space="preserve"> </w:t>
      </w:r>
      <w:r w:rsidRPr="00A9534F">
        <w:rPr>
          <w:rFonts w:asciiTheme="majorEastAsia" w:eastAsiaTheme="majorEastAsia" w:hAnsiTheme="majorEastAsia" w:hint="eastAsia"/>
          <w:b/>
          <w:bCs/>
          <w:color w:val="333332"/>
          <w:sz w:val="20"/>
          <w:szCs w:val="20"/>
          <w:lang w:eastAsia="ko-KR"/>
        </w:rPr>
        <w:t>영역</w:t>
      </w:r>
      <w:r>
        <w:rPr>
          <w:rFonts w:asciiTheme="majorEastAsia" w:eastAsiaTheme="majorEastAsia" w:hAnsiTheme="majorEastAsia" w:hint="eastAsia"/>
          <w:b/>
          <w:bCs/>
          <w:color w:val="333332"/>
          <w:sz w:val="20"/>
          <w:szCs w:val="20"/>
          <w:lang w:eastAsia="ko-KR"/>
        </w:rPr>
        <w:t xml:space="preserve"> </w:t>
      </w:r>
      <w:r w:rsidRPr="00A9534F">
        <w:rPr>
          <w:rFonts w:asciiTheme="majorEastAsia" w:eastAsiaTheme="majorEastAsia" w:hAnsiTheme="majorEastAsia" w:hint="eastAsia"/>
          <w:b/>
          <w:bCs/>
          <w:color w:val="333332"/>
          <w:sz w:val="20"/>
          <w:szCs w:val="20"/>
          <w:lang w:eastAsia="ko-KR"/>
        </w:rPr>
        <w:t>:</w:t>
      </w:r>
      <w:r>
        <w:rPr>
          <w:rFonts w:asciiTheme="majorEastAsia" w:eastAsiaTheme="majorEastAsia" w:hAnsiTheme="majorEastAsia"/>
          <w:b/>
          <w:bCs/>
          <w:color w:val="333332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시스템 콜 반환 코드,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File </w:t>
      </w:r>
      <w:proofErr w:type="spellStart"/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>Descraptor</w:t>
      </w:r>
      <w:proofErr w:type="spellEnd"/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,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현재 디렉토리 및 루트 정보를 저장한다.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PCB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 내용 중의 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>swap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정보를 저장하기도 한다.</w:t>
      </w:r>
    </w:p>
    <w:p w:rsidR="00A9534F" w:rsidRDefault="00A9534F" w:rsidP="004907FA">
      <w:pPr>
        <w:spacing w:line="288" w:lineRule="auto"/>
        <w:jc w:val="both"/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</w:pPr>
      <w:r w:rsidRPr="00A9534F">
        <w:rPr>
          <w:rFonts w:asciiTheme="majorEastAsia" w:eastAsiaTheme="majorEastAsia" w:hAnsiTheme="majorEastAsia" w:hint="eastAsia"/>
          <w:b/>
          <w:bCs/>
          <w:color w:val="333332"/>
          <w:sz w:val="20"/>
          <w:szCs w:val="20"/>
          <w:lang w:eastAsia="ko-KR"/>
        </w:rPr>
        <w:t>P</w:t>
      </w:r>
      <w:r w:rsidRPr="00A9534F">
        <w:rPr>
          <w:rFonts w:asciiTheme="majorEastAsia" w:eastAsiaTheme="majorEastAsia" w:hAnsiTheme="majorEastAsia"/>
          <w:b/>
          <w:bCs/>
          <w:color w:val="333332"/>
          <w:sz w:val="20"/>
          <w:szCs w:val="20"/>
          <w:lang w:eastAsia="ko-KR"/>
        </w:rPr>
        <w:t>roc Table :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프로세스 상태에 상관없이 필요한 정보들을 저장하며 크기가 작다.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Proc table entry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>process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의 생성/종료까지 메모리에 상주하게 된다.</w:t>
      </w:r>
    </w:p>
    <w:p w:rsidR="00A9534F" w:rsidRPr="00A9534F" w:rsidRDefault="00A9534F" w:rsidP="004907FA">
      <w:pPr>
        <w:spacing w:line="288" w:lineRule="auto"/>
        <w:jc w:val="both"/>
        <w:rPr>
          <w:rFonts w:ascii="바탕" w:eastAsia="바탕" w:hAnsi="바탕" w:cs="바탕"/>
          <w:lang w:eastAsia="ko-KR"/>
        </w:rPr>
      </w:pPr>
      <w:r w:rsidRPr="00A9534F">
        <w:rPr>
          <w:rFonts w:asciiTheme="majorEastAsia" w:eastAsiaTheme="majorEastAsia" w:hAnsiTheme="majorEastAsia"/>
          <w:b/>
          <w:bCs/>
          <w:color w:val="333332"/>
          <w:sz w:val="20"/>
          <w:szCs w:val="20"/>
          <w:lang w:eastAsia="ko-KR"/>
        </w:rPr>
        <w:t>Region Table: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영역의 특성,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프로세스 주소 공간을 저장한다.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한 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>Process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의 가상 </w:t>
      </w:r>
      <w:proofErr w:type="spellStart"/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주소공간의</w:t>
      </w:r>
      <w:proofErr w:type="spellEnd"/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 연속된 부분으로 각각 공유되거나 보호될 수 있다.</w:t>
      </w:r>
    </w:p>
    <w:p w:rsidR="006171FA" w:rsidRDefault="00A9534F" w:rsidP="004907FA">
      <w:pPr>
        <w:pStyle w:val="1"/>
        <w:numPr>
          <w:ilvl w:val="0"/>
          <w:numId w:val="0"/>
        </w:numPr>
        <w:ind w:left="360" w:hanging="360"/>
        <w:rPr>
          <w:rFonts w:asciiTheme="majorEastAsia" w:eastAsiaTheme="majorEastAsia" w:hAnsiTheme="majorEastAsia" w:cs="AppleSystemUIFont"/>
          <w:color w:val="353535"/>
          <w:sz w:val="20"/>
          <w:szCs w:val="20"/>
          <w:lang w:val="en-US"/>
        </w:rPr>
      </w:pPr>
      <w:r>
        <w:rPr>
          <w:rFonts w:asciiTheme="majorEastAsia" w:eastAsiaTheme="majorEastAsia" w:hAnsiTheme="majorEastAsia" w:cs="AppleSystemUIFont" w:hint="eastAsia"/>
          <w:noProof/>
          <w:color w:val="353535"/>
          <w:sz w:val="20"/>
          <w:szCs w:val="20"/>
          <w:lang w:val="en-US"/>
        </w:rPr>
        <w:drawing>
          <wp:inline distT="0" distB="0" distL="0" distR="0">
            <wp:extent cx="4898240" cy="3135086"/>
            <wp:effectExtent l="0" t="0" r="4445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b55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013" cy="31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4F" w:rsidRDefault="00A9534F" w:rsidP="004907FA">
      <w:pPr>
        <w:widowControl w:val="0"/>
        <w:autoSpaceDE w:val="0"/>
        <w:autoSpaceDN w:val="0"/>
        <w:adjustRightInd w:val="0"/>
        <w:spacing w:line="288" w:lineRule="auto"/>
        <w:jc w:val="center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&lt;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>Process Table, U Region, Kernel Process Table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의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자료구조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원리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&gt;</w:t>
      </w:r>
    </w:p>
    <w:p w:rsidR="00147593" w:rsidRDefault="00147593" w:rsidP="004907FA">
      <w:pPr>
        <w:widowControl w:val="0"/>
        <w:autoSpaceDE w:val="0"/>
        <w:autoSpaceDN w:val="0"/>
        <w:adjustRightInd w:val="0"/>
        <w:spacing w:line="288" w:lineRule="auto"/>
        <w:jc w:val="center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</w:p>
    <w:p w:rsidR="00147593" w:rsidRDefault="00147593" w:rsidP="004907FA">
      <w:pPr>
        <w:widowControl w:val="0"/>
        <w:autoSpaceDE w:val="0"/>
        <w:autoSpaceDN w:val="0"/>
        <w:adjustRightInd w:val="0"/>
        <w:spacing w:line="288" w:lineRule="auto"/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</w:pP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수업시간에는 프로세스 관련 시스템 콜에 대해서 </w:t>
      </w: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fork()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함수와 </w:t>
      </w: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exec()</w:t>
      </w:r>
      <w:proofErr w:type="spellStart"/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를</w:t>
      </w:r>
      <w:proofErr w:type="spellEnd"/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 배웠고 각 함수의 특징과 </w:t>
      </w: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data structure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에 대해 정리하였다.</w:t>
      </w:r>
    </w:p>
    <w:p w:rsidR="00147593" w:rsidRDefault="00147593" w:rsidP="004907FA">
      <w:pPr>
        <w:widowControl w:val="0"/>
        <w:autoSpaceDE w:val="0"/>
        <w:autoSpaceDN w:val="0"/>
        <w:adjustRightInd w:val="0"/>
        <w:spacing w:line="288" w:lineRule="auto"/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</w:pPr>
    </w:p>
    <w:p w:rsidR="00147593" w:rsidRDefault="00147593" w:rsidP="004907FA">
      <w:pPr>
        <w:widowControl w:val="0"/>
        <w:autoSpaceDE w:val="0"/>
        <w:autoSpaceDN w:val="0"/>
        <w:adjustRightInd w:val="0"/>
        <w:spacing w:line="288" w:lineRule="auto"/>
        <w:rPr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</w:pPr>
      <w:proofErr w:type="gramStart"/>
      <w:r>
        <w:rPr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  <w:lastRenderedPageBreak/>
        <w:t>f</w:t>
      </w:r>
      <w:r w:rsidRPr="00147593">
        <w:rPr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  <w:t>ork</w:t>
      </w:r>
      <w:r>
        <w:rPr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  <w:t>(</w:t>
      </w:r>
      <w:proofErr w:type="gramEnd"/>
      <w:r>
        <w:rPr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  <w:t>)</w:t>
      </w:r>
      <w:r w:rsidRPr="00147593">
        <w:rPr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  <w:t>:</w:t>
      </w:r>
      <w:r w:rsidR="0079168A">
        <w:rPr>
          <w:rStyle w:val="af7"/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  <w:footnoteReference w:id="12"/>
      </w:r>
    </w:p>
    <w:p w:rsidR="00B317A8" w:rsidRDefault="00147593" w:rsidP="004907FA">
      <w:pPr>
        <w:widowControl w:val="0"/>
        <w:autoSpaceDE w:val="0"/>
        <w:autoSpaceDN w:val="0"/>
        <w:adjustRightInd w:val="0"/>
        <w:spacing w:line="288" w:lineRule="auto"/>
        <w:jc w:val="both"/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</w:pP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fork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는 자기 자신을 복제한다.</w:t>
      </w: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복제 후에는 부모 프로세스와 자식 프로세스로 나뉘고 복제된 새로운 프로세스는 부모 프로세스와 같은 코드와 데이터를 가진다.</w:t>
      </w: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 xml:space="preserve"> fork()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의 </w:t>
      </w: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return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 값은 </w:t>
      </w: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-1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이면 실패,</w:t>
      </w: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 xml:space="preserve">  0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이면 자식 프로세스</w:t>
      </w:r>
      <w:r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그 외이면 부모 프로세스를 의미</w:t>
      </w:r>
      <w:r w:rsidR="00B317A8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하는데 이는 자식 프로세스의 </w:t>
      </w:r>
      <w:r w:rsidR="00B317A8"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PID</w:t>
      </w:r>
      <w:r w:rsidR="00B317A8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 값이다.</w:t>
      </w:r>
      <w:r w:rsidR="00B317A8"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 xml:space="preserve"> f</w:t>
      </w:r>
      <w:r w:rsidR="00B317A8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ork()를 호출한 프로세스를 새로운 공간으로 전부 복사하게 되고, 원래 프로세스는 원래 프로세스대로 작업을 실행하고 fork()를 이용해서 생성된 프로세스도 그 나름대로 fork() 시스템 콜이 수행된 라인의 다음 라인부터 실행이 </w:t>
      </w:r>
      <w:r w:rsidR="00B317A8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lang w:eastAsia="ko-KR"/>
        </w:rPr>
        <w:t>된다.</w:t>
      </w:r>
    </w:p>
    <w:p w:rsidR="00B317A8" w:rsidRPr="00B317A8" w:rsidRDefault="00B317A8" w:rsidP="004907FA">
      <w:pPr>
        <w:widowControl w:val="0"/>
        <w:autoSpaceDE w:val="0"/>
        <w:autoSpaceDN w:val="0"/>
        <w:adjustRightInd w:val="0"/>
        <w:spacing w:line="288" w:lineRule="auto"/>
        <w:rPr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</w:pPr>
      <w:proofErr w:type="gramStart"/>
      <w:r w:rsidRPr="00B317A8">
        <w:rPr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  <w:t>exec(</w:t>
      </w:r>
      <w:proofErr w:type="gramEnd"/>
      <w:r w:rsidRPr="00B317A8">
        <w:rPr>
          <w:rFonts w:ascii="맑은 고딕" w:eastAsia="맑은 고딕" w:hAnsi="맑은 고딕" w:cs="맑은 고딕"/>
          <w:b/>
          <w:bCs/>
          <w:color w:val="333333"/>
          <w:sz w:val="22"/>
          <w:szCs w:val="22"/>
          <w:lang w:eastAsia="ko-KR"/>
        </w:rPr>
        <w:t>):</w:t>
      </w:r>
    </w:p>
    <w:p w:rsidR="00B317A8" w:rsidRPr="004128E9" w:rsidRDefault="00B317A8" w:rsidP="004907FA">
      <w:pPr>
        <w:spacing w:line="288" w:lineRule="auto"/>
        <w:jc w:val="both"/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</w:pPr>
      <w:r w:rsidRPr="004128E9"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fork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와 마찬가지로 모두 한 프로세스가 다른 프로세스를 실행시키기 위해 사용된다.</w:t>
      </w:r>
      <w:r w:rsidRPr="004128E9"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하지만 </w:t>
      </w:r>
      <w:r w:rsidRPr="004128E9"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fork</w:t>
      </w:r>
      <w:proofErr w:type="spellStart"/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>와의</w:t>
      </w:r>
      <w:proofErr w:type="spellEnd"/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 </w:t>
      </w:r>
      <w:r w:rsidRPr="004128E9"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차이점은 </w:t>
      </w:r>
      <w:r w:rsidRPr="004128E9">
        <w:rPr>
          <w:rFonts w:ascii="맑은 고딕" w:eastAsia="맑은 고딕" w:hAnsi="맑은 고딕" w:cs="맑은 고딕"/>
          <w:color w:val="333333"/>
          <w:sz w:val="20"/>
          <w:szCs w:val="20"/>
          <w:lang w:eastAsia="ko-KR"/>
        </w:rPr>
        <w:t>fork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lang w:eastAsia="ko-KR"/>
        </w:rPr>
        <w:t xml:space="preserve"> 시스템 콜은 새로운 프로세스를 위한 메모리를 할당한다는 것이다.</w:t>
      </w:r>
    </w:p>
    <w:p w:rsidR="0079168A" w:rsidRDefault="004128E9" w:rsidP="004907FA">
      <w:pPr>
        <w:spacing w:line="288" w:lineRule="auto"/>
        <w:jc w:val="both"/>
        <w:rPr>
          <w:rFonts w:ascii="맑은 고딕" w:eastAsia="맑은 고딕" w:hAnsi="맑은 고딕" w:cs="맑은 고딕"/>
          <w:color w:val="333333"/>
          <w:sz w:val="20"/>
          <w:szCs w:val="20"/>
          <w:shd w:val="clear" w:color="auto" w:fill="FFFFFF"/>
          <w:lang w:eastAsia="ko-KR"/>
        </w:rPr>
      </w:pPr>
      <w:r w:rsidRPr="004128E9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반면, exec()는 fork()처럼 새로운 프로세스를 위한 메모리를 할당하지 않고, exec()를 호출한 프로세스가 아닌 exec()에 의해 호출된 프로세스만 메모리에 남게</w:t>
      </w:r>
      <w:r w:rsidR="0079168A"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lang w:eastAsia="ko-KR"/>
        </w:rPr>
        <w:t>된다.</w:t>
      </w:r>
      <w:r w:rsidR="0079168A"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  <w:lang w:eastAsia="ko-KR"/>
        </w:rPr>
        <w:t xml:space="preserve"> 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>exec()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실행의</w:t>
      </w:r>
      <w:r w:rsidR="0079168A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  <w:lang w:eastAsia="ko-KR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결과로</w:t>
      </w:r>
      <w:r w:rsidR="0079168A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  <w:lang w:eastAsia="ko-KR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생성되는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새로운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프로세스는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없고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>, exec()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를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호출한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프로세스의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PID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가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그대로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새로운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프로세스에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적용이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되며</w:t>
      </w:r>
      <w:r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>exec()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를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호출한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프로세스는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새로운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프로세스에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의해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덮어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 w:rsidRPr="004128E9"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</w:rPr>
        <w:t>쓰여지게</w:t>
      </w:r>
      <w:r w:rsidRPr="004128E9">
        <w:rPr>
          <w:rFonts w:ascii="Source Sans Pro" w:hAnsi="Source Sans Pro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  <w:lang w:eastAsia="ko-KR"/>
        </w:rPr>
        <w:t>된다.</w:t>
      </w:r>
    </w:p>
    <w:p w:rsidR="004907FA" w:rsidRDefault="004128E9" w:rsidP="004907FA">
      <w:pPr>
        <w:spacing w:line="288" w:lineRule="auto"/>
        <w:jc w:val="both"/>
        <w:rPr>
          <w:rFonts w:ascii="맑은 고딕" w:eastAsia="맑은 고딕" w:hAnsi="맑은 고딕" w:cs="맑은 고딕"/>
          <w:color w:val="333333"/>
          <w:sz w:val="20"/>
          <w:szCs w:val="20"/>
          <w:shd w:val="clear" w:color="auto" w:fill="FFFFFF"/>
          <w:lang w:eastAsia="ko-KR"/>
        </w:rPr>
      </w:pPr>
      <w:r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  <w:lang w:eastAsia="ko-KR"/>
        </w:rPr>
        <w:t xml:space="preserve">간단히 정리하면 </w:t>
      </w:r>
      <w:r>
        <w:rPr>
          <w:rFonts w:ascii="맑은 고딕" w:eastAsia="맑은 고딕" w:hAnsi="맑은 고딕" w:cs="맑은 고딕"/>
          <w:color w:val="333333"/>
          <w:sz w:val="20"/>
          <w:szCs w:val="20"/>
          <w:shd w:val="clear" w:color="auto" w:fill="FFFFFF"/>
          <w:lang w:eastAsia="ko-KR"/>
        </w:rPr>
        <w:t>fork()</w:t>
      </w:r>
      <w:r>
        <w:rPr>
          <w:rFonts w:ascii="맑은 고딕" w:eastAsia="맑은 고딕" w:hAnsi="맑은 고딕" w:cs="맑은 고딕" w:hint="eastAsia"/>
          <w:color w:val="333333"/>
          <w:sz w:val="20"/>
          <w:szCs w:val="20"/>
          <w:shd w:val="clear" w:color="auto" w:fill="FFFFFF"/>
          <w:lang w:eastAsia="ko-KR"/>
        </w:rPr>
        <w:t>의 결과로만 프로세스가 하나 더 생긴다는 것이다.</w:t>
      </w:r>
    </w:p>
    <w:p w:rsidR="004907FA" w:rsidRDefault="004907FA" w:rsidP="004907FA">
      <w:pPr>
        <w:spacing w:line="288" w:lineRule="auto"/>
        <w:jc w:val="both"/>
        <w:rPr>
          <w:rFonts w:ascii="맑은 고딕" w:eastAsia="맑은 고딕" w:hAnsi="맑은 고딕" w:cs="맑은 고딕"/>
          <w:color w:val="333333"/>
          <w:sz w:val="20"/>
          <w:szCs w:val="20"/>
          <w:shd w:val="clear" w:color="auto" w:fill="FFFFFF"/>
          <w:lang w:eastAsia="ko-KR"/>
        </w:rPr>
      </w:pPr>
    </w:p>
    <w:p w:rsidR="0079168A" w:rsidRPr="004907FA" w:rsidRDefault="0079168A" w:rsidP="004907FA">
      <w:pPr>
        <w:spacing w:line="288" w:lineRule="auto"/>
        <w:jc w:val="both"/>
        <w:rPr>
          <w:rFonts w:ascii="맑은 고딕" w:eastAsia="맑은 고딕" w:hAnsi="맑은 고딕" w:cs="맑은 고딕"/>
          <w:color w:val="333333"/>
          <w:sz w:val="20"/>
          <w:szCs w:val="20"/>
          <w:shd w:val="clear" w:color="auto" w:fill="FFFFFF"/>
          <w:lang w:eastAsia="ko-KR"/>
        </w:rPr>
      </w:pPr>
      <w:r w:rsidRPr="00574FC1"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</w:rPr>
        <w:t>C</w:t>
      </w:r>
      <w:r w:rsidRPr="00574FC1">
        <w:rPr>
          <w:rFonts w:asciiTheme="majorEastAsia" w:eastAsiaTheme="majorEastAsia" w:hAnsiTheme="majorEastAsia" w:cs="Angsana New(본문 CS)" w:hint="cs"/>
          <w:b/>
          <w:bCs/>
          <w:caps/>
          <w:color w:val="000000" w:themeColor="text1"/>
          <w:sz w:val="28"/>
          <w:szCs w:val="28"/>
        </w:rPr>
        <w:t>h</w:t>
      </w:r>
      <w:r w:rsidRPr="00574FC1">
        <w:rPr>
          <w:rFonts w:asciiTheme="majorEastAsia" w:eastAsiaTheme="majorEastAsia" w:hAnsiTheme="majorEastAsia" w:cs="Angsana New(본문 CS)"/>
          <w:b/>
          <w:bCs/>
          <w:caps/>
          <w:color w:val="000000" w:themeColor="text1"/>
          <w:sz w:val="28"/>
          <w:szCs w:val="28"/>
        </w:rPr>
        <w:t xml:space="preserve">apter </w:t>
      </w:r>
      <w:r>
        <w:rPr>
          <w:rFonts w:asciiTheme="majorEastAsia" w:eastAsiaTheme="majorEastAsia" w:hAnsiTheme="majorEastAsia" w:cs="Angsana New(본문 CS)"/>
          <w:b/>
          <w:bCs/>
          <w:caps/>
          <w:color w:val="000000" w:themeColor="text1"/>
          <w:sz w:val="28"/>
          <w:szCs w:val="28"/>
        </w:rPr>
        <w:t xml:space="preserve">4. Unix Bootstrap </w:t>
      </w:r>
      <w:r>
        <w:rPr>
          <w:rFonts w:asciiTheme="majorEastAsia" w:eastAsiaTheme="majorEastAsia" w:hAnsiTheme="majorEastAsia" w:cs="Angsana New(본문 CS)" w:hint="eastAsia"/>
          <w:b/>
          <w:bCs/>
          <w:caps/>
          <w:color w:val="000000" w:themeColor="text1"/>
          <w:sz w:val="28"/>
          <w:szCs w:val="28"/>
        </w:rPr>
        <w:t xml:space="preserve">과정 </w:t>
      </w:r>
      <w:r w:rsidRPr="00524442">
        <w:rPr>
          <w:rFonts w:asciiTheme="majorEastAsia" w:eastAsiaTheme="majorEastAsia" w:hAnsiTheme="majorEastAsia" w:cs="AppleSystemUIFont" w:hint="eastAsia"/>
          <w:color w:val="353535"/>
          <w:sz w:val="20"/>
          <w:szCs w:val="20"/>
        </w:rPr>
        <w:t xml:space="preserve"> </w:t>
      </w:r>
    </w:p>
    <w:p w:rsidR="00786D3E" w:rsidRDefault="0079168A" w:rsidP="004907FA">
      <w:pPr>
        <w:spacing w:line="288" w:lineRule="auto"/>
        <w:jc w:val="both"/>
        <w:rPr>
          <w:rFonts w:asciiTheme="majorEastAsia" w:eastAsiaTheme="majorEastAsia" w:hAnsiTheme="major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/>
          <w:sz w:val="20"/>
          <w:szCs w:val="20"/>
          <w:lang w:eastAsia="ko-KR"/>
        </w:rPr>
        <w:t>fork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통해서 프로세스는 어떻게 생성될까?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>가장 초기의 시스템은 어떻게 생성되는 것일까?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>하나님이 세상을 만들었다면 하나님은 누가 창조했을까 하는 질문과 비슷한 맥락일 것이다.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fork</w:t>
      </w:r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의 부모를 찾아서 계속 올라가게 되면 프로세스 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>0</w:t>
      </w:r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>이 존재하게 된다.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프로세스 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>0</w:t>
      </w:r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>의 부모는 존재하지 않으므로 시스템에서 수동으로 생성된 것이다.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그러므로 이 때는 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>fork</w:t>
      </w:r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가 수행된 것이 아니게 되고 프로세스 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>0</w:t>
      </w:r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에서 생성된 </w:t>
      </w:r>
      <w:proofErr w:type="spellStart"/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>init</w:t>
      </w:r>
      <w:proofErr w:type="spellEnd"/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이라는 프로세스는 이 때 </w:t>
      </w:r>
      <w:proofErr w:type="spellStart"/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>부터</w:t>
      </w:r>
      <w:proofErr w:type="spellEnd"/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>fork()</w:t>
      </w:r>
      <w:proofErr w:type="spellStart"/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>를</w:t>
      </w:r>
      <w:proofErr w:type="spellEnd"/>
      <w:r w:rsidR="00786D3E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통해 여러 프로세스를 생성할 수 있는 것이다.</w:t>
      </w:r>
      <w:r w:rsidR="00786D3E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</w:p>
    <w:p w:rsidR="00786D3E" w:rsidRDefault="00786D3E" w:rsidP="004907FA">
      <w:pPr>
        <w:spacing w:line="288" w:lineRule="auto"/>
        <w:jc w:val="both"/>
        <w:rPr>
          <w:rFonts w:asciiTheme="majorEastAsia" w:eastAsiaTheme="majorEastAsia" w:hAnsiTheme="major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프로세스 컴퓨터의 p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>ower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키면 어떤 식으로 하드웨어가 위에 운영체제가 작동하게 되는지 </w:t>
      </w:r>
      <w:proofErr w:type="spellStart"/>
      <w:r>
        <w:rPr>
          <w:rFonts w:asciiTheme="majorEastAsia" w:eastAsiaTheme="majorEastAsia" w:hAnsiTheme="majorEastAsia"/>
          <w:sz w:val="20"/>
          <w:szCs w:val="20"/>
          <w:lang w:eastAsia="ko-KR"/>
        </w:rPr>
        <w:t>unix</w:t>
      </w:r>
      <w:proofErr w:type="spellEnd"/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bootstrap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과정을 통해 알아볼 것이다.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(UNIX)</w:t>
      </w:r>
    </w:p>
    <w:p w:rsidR="00786D3E" w:rsidRPr="008759F6" w:rsidRDefault="00786D3E" w:rsidP="004907F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uto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디스크에 있는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bootstrap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의 l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oader</w:t>
      </w:r>
      <w:proofErr w:type="spellStart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메모리에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loading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한다.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 xml:space="preserve"> (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디스크 섹터의 가장 첫번째에 위치해있는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bootstrap loader</w:t>
      </w:r>
      <w:proofErr w:type="spellStart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메모리로 가져오는 것이다.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 xml:space="preserve">) </w:t>
      </w:r>
    </w:p>
    <w:p w:rsidR="00786D3E" w:rsidRPr="008759F6" w:rsidRDefault="00786D3E" w:rsidP="004907F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B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>ootstrap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은 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>UNIX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의 이미지를 디스크로부터 메모리에 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>loading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 한다.</w:t>
      </w:r>
    </w:p>
    <w:p w:rsidR="00786D3E" w:rsidRPr="00786D3E" w:rsidRDefault="00786D3E" w:rsidP="004907F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ore-KR"/>
        </w:rPr>
        <w:t>U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>NIX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 xml:space="preserve">커널은 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memory mapping, register, </w:t>
      </w:r>
      <w:r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같은 하드웨어를 초기화 하고 커널 자료구조에 초기값을 부여해준다.</w:t>
      </w:r>
      <w:r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</w:t>
      </w:r>
    </w:p>
    <w:p w:rsidR="00786D3E" w:rsidRPr="00E9609D" w:rsidRDefault="00E9609D" w:rsidP="004907F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 w:rsidRPr="00E9609D"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lastRenderedPageBreak/>
        <w:t xml:space="preserve">프로세스의 계층구조에서 시스템의 </w:t>
      </w:r>
      <w:r w:rsidRPr="00E9609D"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>root</w:t>
      </w:r>
      <w:r w:rsidRPr="00E9609D"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가 되는 값을 수동으로 형성한다.</w:t>
      </w:r>
      <w:r w:rsidRPr="00E9609D">
        <w:rPr>
          <w:rFonts w:asciiTheme="majorEastAsia" w:eastAsiaTheme="majorEastAsia" w:hAnsiTheme="majorEastAsia"/>
          <w:color w:val="333332"/>
          <w:sz w:val="20"/>
          <w:szCs w:val="20"/>
          <w:lang w:eastAsia="ko-KR"/>
        </w:rPr>
        <w:t xml:space="preserve"> (process 0 </w:t>
      </w:r>
      <w:r w:rsidRPr="00E9609D">
        <w:rPr>
          <w:rFonts w:asciiTheme="majorEastAsia" w:eastAsiaTheme="majorEastAsia" w:hAnsiTheme="majorEastAsia" w:hint="eastAsia"/>
          <w:color w:val="333332"/>
          <w:sz w:val="20"/>
          <w:szCs w:val="20"/>
          <w:lang w:eastAsia="ko-KR"/>
        </w:rPr>
        <w:t>생성)</w:t>
      </w:r>
    </w:p>
    <w:p w:rsidR="00786D3E" w:rsidRPr="00E9609D" w:rsidRDefault="00E9609D" w:rsidP="004907F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프로세스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0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은 프로세스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1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을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fork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시키고 프로세스1을 위한 메모리영역을 커널이 확보해준다.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 xml:space="preserve"> (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초기에 프로세스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1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은 프로세스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0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으로 </w:t>
      </w:r>
      <w:proofErr w:type="spellStart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부터</w:t>
      </w:r>
      <w:proofErr w:type="spellEnd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생성되었기 때문에 메모리 영역이 없는 상태)</w:t>
      </w:r>
    </w:p>
    <w:p w:rsidR="00E9609D" w:rsidRPr="00E9609D" w:rsidRDefault="00E9609D" w:rsidP="004907F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확보된 메모리 영역에서부터 </w:t>
      </w:r>
      <w:proofErr w:type="spellStart"/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init</w:t>
      </w:r>
      <w:proofErr w:type="spellEnd"/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 xml:space="preserve"> File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을 디스크로 </w:t>
      </w:r>
      <w:proofErr w:type="spellStart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부터</w:t>
      </w:r>
      <w:proofErr w:type="spellEnd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수행시킨다.</w:t>
      </w:r>
    </w:p>
    <w:p w:rsidR="00E9609D" w:rsidRPr="00E9609D" w:rsidRDefault="00E9609D" w:rsidP="004907F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이후 프로세스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 xml:space="preserve"> 1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을 </w:t>
      </w:r>
      <w:proofErr w:type="spellStart"/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init</w:t>
      </w:r>
      <w:proofErr w:type="spellEnd"/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 xml:space="preserve"> process</w:t>
      </w:r>
      <w:proofErr w:type="spellStart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라고</w:t>
      </w:r>
      <w:proofErr w:type="spellEnd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부른다.</w:t>
      </w:r>
    </w:p>
    <w:p w:rsidR="00262BD3" w:rsidRPr="00262BD3" w:rsidRDefault="00E9609D" w:rsidP="004907F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uto"/>
        <w:ind w:left="714" w:hanging="357"/>
        <w:jc w:val="both"/>
        <w:rPr>
          <w:rFonts w:asciiTheme="majorEastAsia" w:eastAsiaTheme="majorEastAsia" w:hAnsiTheme="majorEastAsia"/>
          <w:color w:val="333332"/>
          <w:sz w:val="20"/>
          <w:szCs w:val="20"/>
        </w:rPr>
      </w:pP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커널이 </w:t>
      </w:r>
      <w:proofErr w:type="spellStart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필요로하여</w:t>
      </w:r>
      <w:proofErr w:type="spellEnd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만든 프로세스 생성 과정을 종료시킨다.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 xml:space="preserve"> </w:t>
      </w:r>
    </w:p>
    <w:p w:rsidR="00262BD3" w:rsidRPr="00262BD3" w:rsidRDefault="00E9609D" w:rsidP="004907FA">
      <w:pPr>
        <w:shd w:val="clear" w:color="auto" w:fill="FFFFFF"/>
        <w:spacing w:before="100" w:beforeAutospacing="1" w:after="100" w:afterAutospacing="1" w:line="288" w:lineRule="auto"/>
        <w:jc w:val="both"/>
        <w:rPr>
          <w:rFonts w:asciiTheme="majorEastAsia" w:eastAsiaTheme="majorEastAsia" w:hAnsiTheme="majorEastAsia" w:cs="Angsana New(본문 CS)"/>
          <w:b/>
          <w:bCs/>
          <w:color w:val="000000" w:themeColor="text1"/>
          <w:sz w:val="28"/>
          <w:szCs w:val="28"/>
        </w:rPr>
      </w:pPr>
      <w:r w:rsidRPr="00262BD3"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</w:rPr>
        <w:t>C</w:t>
      </w:r>
      <w:r w:rsidRPr="00262BD3">
        <w:rPr>
          <w:rFonts w:asciiTheme="majorEastAsia" w:eastAsiaTheme="majorEastAsia" w:hAnsiTheme="majorEastAsia" w:cs="Angsana New(본문 CS)" w:hint="cs"/>
          <w:b/>
          <w:bCs/>
          <w:color w:val="000000" w:themeColor="text1"/>
          <w:sz w:val="28"/>
          <w:szCs w:val="28"/>
        </w:rPr>
        <w:t>h</w:t>
      </w:r>
      <w:r w:rsidRPr="00262BD3">
        <w:rPr>
          <w:rFonts w:asciiTheme="majorEastAsia" w:eastAsiaTheme="majorEastAsia" w:hAnsiTheme="majorEastAsia" w:cs="Angsana New(본문 CS)"/>
          <w:b/>
          <w:bCs/>
          <w:color w:val="000000" w:themeColor="text1"/>
          <w:sz w:val="28"/>
          <w:szCs w:val="28"/>
        </w:rPr>
        <w:t>apter 5. Real-Time Scheduling</w:t>
      </w:r>
    </w:p>
    <w:p w:rsidR="00262BD3" w:rsidRDefault="00262BD3" w:rsidP="004907FA">
      <w:pPr>
        <w:spacing w:line="288" w:lineRule="auto"/>
        <w:jc w:val="both"/>
        <w:rPr>
          <w:rFonts w:ascii="Arial" w:hAnsi="Arial" w:cs="Arial"/>
          <w:color w:val="373A3C"/>
          <w:sz w:val="22"/>
          <w:szCs w:val="22"/>
          <w:shd w:val="clear" w:color="auto" w:fill="FFFFFF"/>
        </w:rPr>
      </w:pPr>
      <w:r w:rsidRPr="00262BD3">
        <w:rPr>
          <w:rFonts w:asciiTheme="majorEastAsia" w:eastAsiaTheme="majorEastAsia" w:hAnsiTheme="majorEastAsia" w:hint="eastAsia"/>
          <w:b/>
          <w:bCs/>
          <w:sz w:val="20"/>
          <w:szCs w:val="20"/>
        </w:rPr>
        <w:t>실시간 운영체제</w:t>
      </w:r>
      <w:r w:rsidRPr="00262BD3">
        <w:rPr>
          <w:rFonts w:asciiTheme="majorEastAsia" w:eastAsiaTheme="majorEastAsia" w:hAnsiTheme="majorEastAsia"/>
          <w:b/>
          <w:bCs/>
          <w:sz w:val="20"/>
          <w:szCs w:val="20"/>
        </w:rPr>
        <w:t>(RTOS)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는 원하는 작업을 요구되는 시간 내에 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처리할 수 있는 걸 보장하는 운영체제를 말한다.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대부분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RTOS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가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들어가는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기기들은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> </w:t>
      </w:r>
      <w:proofErr w:type="spellStart"/>
      <w:r w:rsidRPr="00262BD3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임베디드</w:t>
      </w:r>
      <w:proofErr w:type="spellEnd"/>
      <w:r w:rsidRPr="00262BD3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시스템인데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,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이것들은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보통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일반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PC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보다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성능이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낮은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것들이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Theme="majorEastAsia" w:eastAsiaTheme="majorEastAsia" w:hAnsiTheme="majorEastAsia" w:cs="맑은 고딕" w:hint="eastAsia"/>
          <w:color w:val="373A3C"/>
          <w:sz w:val="20"/>
          <w:szCs w:val="20"/>
          <w:shd w:val="clear" w:color="auto" w:fill="FFFFFF"/>
        </w:rPr>
        <w:t>들어간다</w:t>
      </w:r>
      <w:r w:rsidRPr="00262BD3">
        <w:rPr>
          <w:rFonts w:asciiTheme="majorEastAsia" w:eastAsiaTheme="majorEastAsia" w:hAnsiTheme="majorEastAsia" w:cs="Arial"/>
          <w:color w:val="373A3C"/>
          <w:sz w:val="20"/>
          <w:szCs w:val="20"/>
          <w:shd w:val="clear" w:color="auto" w:fill="FFFFFF"/>
        </w:rPr>
        <w:t>.</w:t>
      </w:r>
      <w:r>
        <w:rPr>
          <w:rFonts w:ascii="Arial" w:hAnsi="Arial" w:cs="Arial"/>
          <w:color w:val="373A3C"/>
          <w:sz w:val="22"/>
          <w:szCs w:val="22"/>
          <w:shd w:val="clear" w:color="auto" w:fill="FFFFFF"/>
        </w:rPr>
        <w:t> </w:t>
      </w:r>
    </w:p>
    <w:p w:rsidR="00DF55B1" w:rsidRDefault="00262BD3" w:rsidP="004907FA">
      <w:pPr>
        <w:spacing w:line="288" w:lineRule="auto"/>
        <w:jc w:val="both"/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</w:pP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>RTOS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를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탑재한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기기는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  <w:lang w:eastAsia="ko-KR"/>
        </w:rPr>
        <w:t>Performance</w:t>
      </w:r>
      <w:r>
        <w:rPr>
          <w:rFonts w:ascii="맑은 고딕" w:eastAsia="맑은 고딕" w:hAnsi="맑은 고딕" w:cs="맑은 고딕" w:hint="eastAsia"/>
          <w:color w:val="373A3C"/>
          <w:sz w:val="20"/>
          <w:szCs w:val="20"/>
          <w:shd w:val="clear" w:color="auto" w:fill="FFFFFF"/>
          <w:lang w:eastAsia="ko-KR"/>
        </w:rPr>
        <w:t xml:space="preserve">가 일반 </w:t>
      </w:r>
      <w:r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373A3C"/>
          <w:sz w:val="20"/>
          <w:szCs w:val="20"/>
          <w:shd w:val="clear" w:color="auto" w:fill="FFFFFF"/>
          <w:lang w:eastAsia="ko-KR"/>
        </w:rPr>
        <w:t xml:space="preserve"> 보다 좋지 않더라도 정확한 시간</w:t>
      </w:r>
      <w:r w:rsidR="001D205F">
        <w:rPr>
          <w:rFonts w:ascii="맑은 고딕" w:eastAsia="맑은 고딕" w:hAnsi="맑은 고딕" w:cs="맑은 고딕" w:hint="eastAsia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373A3C"/>
          <w:sz w:val="20"/>
          <w:szCs w:val="20"/>
          <w:shd w:val="clear" w:color="auto" w:fill="FFFFFF"/>
          <w:lang w:eastAsia="ko-KR"/>
        </w:rPr>
        <w:t>안에 끝내는 것을 보장해야 한다.</w:t>
      </w:r>
      <w:r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 w:rsidR="00DF55B1">
        <w:rPr>
          <w:rStyle w:val="af7"/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  <w:lang w:eastAsia="ko-KR"/>
        </w:rPr>
        <w:footnoteReference w:id="13"/>
      </w:r>
      <w:r w:rsidRPr="00262BD3">
        <w:rPr>
          <w:rFonts w:ascii="맑은 고딕" w:eastAsia="맑은 고딕" w:hAnsi="맑은 고딕" w:cs="맑은 고딕" w:hint="eastAsia"/>
          <w:color w:val="373A3C"/>
          <w:sz w:val="20"/>
          <w:szCs w:val="20"/>
          <w:shd w:val="clear" w:color="auto" w:fill="FFFFFF"/>
          <w:lang w:eastAsia="ko-KR"/>
        </w:rPr>
        <w:t xml:space="preserve">그러므로 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>RTOS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는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대체로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수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밀리초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>(1000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분의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1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초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),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심지어는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마이크로초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>(100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만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분의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1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초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>)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단위로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컨트롤하기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위해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쓰인다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>.</w:t>
      </w:r>
      <w:r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이러한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특성</w:t>
      </w:r>
      <w:r>
        <w:rPr>
          <w:rStyle w:val="af7"/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footnoteReference w:id="14"/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때문에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엄밀한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처리가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요구되는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시스템에서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주로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사용한다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.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대개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데스크톱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OS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는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실행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시간이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몇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초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정도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느려져도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별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문제가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없지만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,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항공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제어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,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생산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관리나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병원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등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특정한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시스템에서는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단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1, 2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초의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지연이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처참한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결과를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불러올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수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있기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Pr="00262BD3">
        <w:rPr>
          <w:rFonts w:ascii="맑은 고딕" w:eastAsia="맑은 고딕" w:hAnsi="맑은 고딕" w:cs="맑은 고딕"/>
          <w:color w:val="373A3C"/>
          <w:sz w:val="20"/>
          <w:szCs w:val="20"/>
          <w:shd w:val="clear" w:color="auto" w:fill="FFFFFF"/>
        </w:rPr>
        <w:t>때문이다</w:t>
      </w:r>
      <w:r w:rsidRPr="00262BD3">
        <w:rPr>
          <w:rFonts w:ascii="Arial" w:hAnsi="Arial" w:cs="Arial"/>
          <w:color w:val="373A3C"/>
          <w:sz w:val="20"/>
          <w:szCs w:val="20"/>
          <w:shd w:val="clear" w:color="auto" w:fill="FFFFFF"/>
        </w:rPr>
        <w:t>.</w:t>
      </w:r>
      <w:r w:rsidR="00DF55B1">
        <w:rPr>
          <w:rFonts w:ascii="Arial" w:hAnsi="Arial" w:cs="Arial"/>
          <w:color w:val="373A3C"/>
          <w:sz w:val="20"/>
          <w:szCs w:val="20"/>
          <w:shd w:val="clear" w:color="auto" w:fill="FFFFFF"/>
        </w:rPr>
        <w:t xml:space="preserve"> </w:t>
      </w:r>
      <w:r w:rsidR="00DF55B1"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실시간 운영체제는 Ha</w:t>
      </w:r>
      <w:r w:rsidR="00DF55B1"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rd Real-Time System</w:t>
      </w:r>
      <w:r w:rsidR="00DF55B1"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과 </w:t>
      </w:r>
      <w:r w:rsidR="00DF55B1"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Soft Real-Tim</w:t>
      </w:r>
      <w:r w:rsidR="00DF55B1"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e</w:t>
      </w:r>
      <w:r w:rsidR="00DF55B1"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System</w:t>
      </w:r>
      <w:r w:rsidR="00DF55B1"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으로 나뉜다.</w:t>
      </w:r>
      <w:r w:rsidR="00DF55B1"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</w:p>
    <w:p w:rsidR="00262BD3" w:rsidRDefault="00DF55B1" w:rsidP="004907FA">
      <w:pPr>
        <w:spacing w:line="288" w:lineRule="auto"/>
        <w:jc w:val="both"/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</w:pPr>
      <w:r w:rsidRPr="00DF55B1">
        <w:rPr>
          <w:rFonts w:asciiTheme="majorEastAsia" w:eastAsiaTheme="majorEastAsia" w:hAnsiTheme="majorEastAsia" w:cs="바탕"/>
          <w:b/>
          <w:bCs/>
          <w:color w:val="373A3C"/>
          <w:sz w:val="20"/>
          <w:szCs w:val="20"/>
          <w:shd w:val="clear" w:color="auto" w:fill="FFFFFF"/>
          <w:lang w:eastAsia="ko-KR"/>
        </w:rPr>
        <w:t xml:space="preserve">Hard </w:t>
      </w:r>
      <w:r>
        <w:rPr>
          <w:rFonts w:asciiTheme="majorEastAsia" w:eastAsiaTheme="majorEastAsia" w:hAnsiTheme="majorEastAsia" w:cs="바탕"/>
          <w:b/>
          <w:bCs/>
          <w:color w:val="373A3C"/>
          <w:sz w:val="20"/>
          <w:szCs w:val="20"/>
          <w:shd w:val="clear" w:color="auto" w:fill="FFFFFF"/>
          <w:lang w:eastAsia="ko-KR"/>
        </w:rPr>
        <w:t xml:space="preserve">Real </w:t>
      </w:r>
      <w:r w:rsidRPr="00DF55B1">
        <w:rPr>
          <w:rFonts w:asciiTheme="majorEastAsia" w:eastAsiaTheme="majorEastAsia" w:hAnsiTheme="majorEastAsia" w:cs="바탕"/>
          <w:b/>
          <w:bCs/>
          <w:color w:val="373A3C"/>
          <w:sz w:val="20"/>
          <w:szCs w:val="20"/>
          <w:shd w:val="clear" w:color="auto" w:fill="FFFFFF"/>
          <w:lang w:eastAsia="ko-KR"/>
        </w:rPr>
        <w:t>Time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의 경우 시스템이 주어진 시간에 작업을 완료하지 못하면 안되면 큰일이 생긴다.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따라서 어떤 작업을 일정 시간</w:t>
      </w:r>
      <w:r w:rsidR="001D205F"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안에 반드시 처리해야 하며 그 시간이 지난 후의 결과 값은 </w:t>
      </w:r>
      <w:proofErr w:type="spellStart"/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정확</w:t>
      </w:r>
      <w:r w:rsidR="001D205F"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하여도</w:t>
      </w:r>
      <w:proofErr w:type="spellEnd"/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 소용이 없게 된다.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따라서 군사장비나 비행기 등에서 주로 사용된다.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</w:p>
    <w:p w:rsidR="00DF55B1" w:rsidRDefault="00DF55B1" w:rsidP="004907FA">
      <w:pPr>
        <w:spacing w:line="288" w:lineRule="auto"/>
        <w:jc w:val="both"/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</w:pPr>
      <w:r w:rsidRPr="00DF55B1">
        <w:rPr>
          <w:rFonts w:asciiTheme="majorEastAsia" w:eastAsiaTheme="majorEastAsia" w:hAnsiTheme="majorEastAsia" w:cs="바탕" w:hint="eastAsia"/>
          <w:b/>
          <w:bCs/>
          <w:color w:val="373A3C"/>
          <w:sz w:val="20"/>
          <w:szCs w:val="20"/>
          <w:shd w:val="clear" w:color="auto" w:fill="FFFFFF"/>
          <w:lang w:eastAsia="ko-KR"/>
        </w:rPr>
        <w:t>So</w:t>
      </w:r>
      <w:r w:rsidRPr="00DF55B1">
        <w:rPr>
          <w:rFonts w:asciiTheme="majorEastAsia" w:eastAsiaTheme="majorEastAsia" w:hAnsiTheme="majorEastAsia" w:cs="바탕"/>
          <w:b/>
          <w:bCs/>
          <w:color w:val="373A3C"/>
          <w:sz w:val="20"/>
          <w:szCs w:val="20"/>
          <w:shd w:val="clear" w:color="auto" w:fill="FFFFFF"/>
          <w:lang w:eastAsia="ko-KR"/>
        </w:rPr>
        <w:t>ft Real Time</w:t>
      </w:r>
      <w:r>
        <w:rPr>
          <w:rFonts w:asciiTheme="majorEastAsia" w:eastAsiaTheme="majorEastAsia" w:hAnsiTheme="majorEastAsia" w:cs="바탕"/>
          <w:b/>
          <w:bCs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의 경우 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Deadline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시간에서 약간 경과한 값도 인정해 주는 경우이다.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물론 시간</w:t>
      </w:r>
      <w:r w:rsidR="001D205F"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안에 처리되는 것이 좋다.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보통 핸드폰 및 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router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에서 사용된다.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그렇다면 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R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e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al Time System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에서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Scheduling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은 어떻게 적용될까?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 w:rsidRPr="00DF55B1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>Real-time system</w:t>
      </w:r>
      <w:r w:rsidRPr="00DF55B1">
        <w:rPr>
          <w:rFonts w:asciiTheme="majorEastAsia" w:eastAsiaTheme="majorEastAsia" w:hAnsiTheme="majorEastAsia" w:cs="바탕"/>
          <w:color w:val="333333"/>
          <w:sz w:val="20"/>
          <w:szCs w:val="20"/>
          <w:shd w:val="clear" w:color="auto" w:fill="FFFFFF"/>
        </w:rPr>
        <w:t>은</w:t>
      </w:r>
      <w:r w:rsidRPr="00DF55B1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> </w:t>
      </w:r>
      <w:r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  <w:lang w:eastAsia="ko-KR"/>
        </w:rPr>
        <w:t>task</w:t>
      </w:r>
      <w:r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 처리에 걸리는 시간을 일관되게 유지할 수 있</w:t>
      </w:r>
      <w:r w:rsidR="001D205F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>느</w:t>
      </w:r>
      <w:r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>냐가 중요한 성능의 척도이다.</w:t>
      </w:r>
      <w:r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그러므로 </w:t>
      </w:r>
      <w:r w:rsidRPr="00DF55B1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>Real-time system</w:t>
      </w:r>
      <w:r w:rsidRPr="00DF55B1">
        <w:rPr>
          <w:rFonts w:asciiTheme="majorEastAsia" w:eastAsiaTheme="majorEastAsia" w:hAnsiTheme="majorEastAsia" w:cs="바탕"/>
          <w:color w:val="333333"/>
          <w:sz w:val="20"/>
          <w:szCs w:val="20"/>
          <w:shd w:val="clear" w:color="auto" w:fill="FFFFFF"/>
        </w:rPr>
        <w:t>의</w:t>
      </w:r>
      <w:r w:rsidRPr="00DF55B1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 xml:space="preserve"> </w:t>
      </w:r>
      <w:r w:rsidRPr="00DF55B1">
        <w:rPr>
          <w:rFonts w:asciiTheme="majorEastAsia" w:eastAsiaTheme="majorEastAsia" w:hAnsiTheme="majorEastAsia" w:cs="바탕"/>
          <w:color w:val="333333"/>
          <w:sz w:val="20"/>
          <w:szCs w:val="20"/>
          <w:shd w:val="clear" w:color="auto" w:fill="FFFFFF"/>
        </w:rPr>
        <w:t>목표는</w:t>
      </w:r>
      <w:r w:rsidRPr="00DF55B1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 xml:space="preserve"> </w:t>
      </w:r>
      <w:r w:rsidRPr="00DF55B1">
        <w:rPr>
          <w:rFonts w:asciiTheme="majorEastAsia" w:eastAsiaTheme="majorEastAsia" w:hAnsiTheme="majorEastAsia" w:cs="바탕"/>
          <w:color w:val="333333"/>
          <w:sz w:val="20"/>
          <w:szCs w:val="20"/>
          <w:shd w:val="clear" w:color="auto" w:fill="FFFFFF"/>
        </w:rPr>
        <w:t>실시간</w:t>
      </w:r>
      <w:r w:rsidRPr="00DF55B1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 xml:space="preserve"> </w:t>
      </w:r>
      <w:r w:rsidRPr="00DF55B1">
        <w:rPr>
          <w:rFonts w:asciiTheme="majorEastAsia" w:eastAsiaTheme="majorEastAsia" w:hAnsiTheme="majorEastAsia" w:cs="바탕"/>
          <w:color w:val="333333"/>
          <w:sz w:val="20"/>
          <w:szCs w:val="20"/>
          <w:shd w:val="clear" w:color="auto" w:fill="FFFFFF"/>
        </w:rPr>
        <w:t>성능</w:t>
      </w:r>
      <w:r w:rsidRPr="00DF55B1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 xml:space="preserve"> </w:t>
      </w:r>
      <w:r w:rsidRPr="00DF55B1">
        <w:rPr>
          <w:rFonts w:asciiTheme="majorEastAsia" w:eastAsiaTheme="majorEastAsia" w:hAnsiTheme="majorEastAsia" w:cs="바탕"/>
          <w:color w:val="333333"/>
          <w:sz w:val="20"/>
          <w:szCs w:val="20"/>
          <w:shd w:val="clear" w:color="auto" w:fill="FFFFFF"/>
        </w:rPr>
        <w:t>보장에</w:t>
      </w:r>
      <w:r w:rsidRPr="00DF55B1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 xml:space="preserve"> </w:t>
      </w:r>
      <w:r w:rsidRPr="00DF55B1">
        <w:rPr>
          <w:rFonts w:asciiTheme="majorEastAsia" w:eastAsiaTheme="majorEastAsia" w:hAnsiTheme="majorEastAsia" w:cs="바탕"/>
          <w:color w:val="333333"/>
          <w:sz w:val="20"/>
          <w:szCs w:val="20"/>
          <w:shd w:val="clear" w:color="auto" w:fill="FFFFFF"/>
        </w:rPr>
        <w:t>있다</w:t>
      </w:r>
      <w:r w:rsidRPr="00DF55B1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>.</w:t>
      </w:r>
      <w:r w:rsidR="001D205F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  <w:t xml:space="preserve"> </w:t>
      </w:r>
      <w:r w:rsidR="001D205F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첫번째로는 </w:t>
      </w:r>
      <w:proofErr w:type="spellStart"/>
      <w:r w:rsidR="001D205F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  <w:lang w:eastAsia="ko-KR"/>
        </w:rPr>
        <w:t>D</w:t>
      </w:r>
      <w:r w:rsidR="001D205F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>e</w:t>
      </w:r>
      <w:r w:rsidR="001D205F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  <w:lang w:eastAsia="ko-KR"/>
        </w:rPr>
        <w:t>adL</w:t>
      </w:r>
      <w:r w:rsidR="001D205F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>I</w:t>
      </w:r>
      <w:r w:rsidR="001D205F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  <w:lang w:eastAsia="ko-KR"/>
        </w:rPr>
        <w:t>ne</w:t>
      </w:r>
      <w:proofErr w:type="spellEnd"/>
      <w:r w:rsidR="001D205F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  <w:lang w:eastAsia="ko-KR"/>
        </w:rPr>
        <w:t xml:space="preserve"> </w:t>
      </w:r>
      <w:r w:rsidR="001D205F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내에 </w:t>
      </w:r>
      <w:proofErr w:type="spellStart"/>
      <w:r w:rsidR="001D205F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>스케쥴링이</w:t>
      </w:r>
      <w:proofErr w:type="spellEnd"/>
      <w:r w:rsidR="001D205F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 되어야 하고 두번째로는 </w:t>
      </w:r>
      <w:proofErr w:type="spellStart"/>
      <w:r w:rsidR="001D205F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>예측성이</w:t>
      </w:r>
      <w:proofErr w:type="spellEnd"/>
      <w:r w:rsidR="001D205F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 보장되어야 한다.</w:t>
      </w:r>
      <w:r w:rsidR="004E45F7"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  <w:lang w:eastAsia="ko-KR"/>
        </w:rPr>
        <w:t xml:space="preserve"> </w:t>
      </w:r>
      <w:r w:rsidR="004E45F7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수업시간에는 주기적 태스크 </w:t>
      </w:r>
      <w:proofErr w:type="spellStart"/>
      <w:r w:rsidR="004E45F7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>스케쥴링</w:t>
      </w:r>
      <w:proofErr w:type="spellEnd"/>
      <w:r w:rsidR="004E45F7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 알고리즘과 </w:t>
      </w:r>
      <w:proofErr w:type="spellStart"/>
      <w:r w:rsidR="004E45F7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>비주기적</w:t>
      </w:r>
      <w:proofErr w:type="spellEnd"/>
      <w:r w:rsidR="004E45F7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 태스크가 포함될 때의 </w:t>
      </w:r>
      <w:proofErr w:type="spellStart"/>
      <w:r w:rsidR="004E45F7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>스케쥴링</w:t>
      </w:r>
      <w:proofErr w:type="spellEnd"/>
      <w:r w:rsidR="004E45F7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  <w:lang w:eastAsia="ko-KR"/>
        </w:rPr>
        <w:t xml:space="preserve"> 기법에 대해 배웠다.</w:t>
      </w:r>
    </w:p>
    <w:p w:rsidR="001D205F" w:rsidRDefault="001D205F" w:rsidP="004907FA">
      <w:pPr>
        <w:spacing w:line="288" w:lineRule="auto"/>
        <w:jc w:val="both"/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  <w:lang w:eastAsia="ko-KR"/>
        </w:rPr>
      </w:pPr>
    </w:p>
    <w:p w:rsidR="001D205F" w:rsidRPr="001D205F" w:rsidRDefault="001D205F" w:rsidP="004907FA">
      <w:pPr>
        <w:spacing w:line="288" w:lineRule="auto"/>
        <w:jc w:val="both"/>
        <w:rPr>
          <w:rFonts w:asciiTheme="majorEastAsia" w:eastAsiaTheme="majorEastAsia" w:hAnsiTheme="majorEastAsia"/>
          <w:b/>
          <w:bCs/>
          <w:color w:val="333333"/>
          <w:sz w:val="22"/>
          <w:szCs w:val="22"/>
          <w:shd w:val="clear" w:color="auto" w:fill="FFFFFF"/>
          <w:lang w:eastAsia="ko-KR"/>
        </w:rPr>
      </w:pPr>
      <w:r w:rsidRPr="001D205F">
        <w:rPr>
          <w:rFonts w:asciiTheme="majorEastAsia" w:eastAsiaTheme="majorEastAsia" w:hAnsiTheme="majorEastAsia"/>
          <w:b/>
          <w:bCs/>
          <w:color w:val="333333"/>
          <w:sz w:val="22"/>
          <w:szCs w:val="22"/>
          <w:shd w:val="clear" w:color="auto" w:fill="FFFFFF"/>
          <w:lang w:eastAsia="ko-KR"/>
        </w:rPr>
        <w:t xml:space="preserve">1. </w:t>
      </w:r>
      <w:r w:rsidR="004E45F7">
        <w:rPr>
          <w:rFonts w:asciiTheme="majorEastAsia" w:eastAsiaTheme="majorEastAsia" w:hAnsiTheme="majorEastAsia"/>
          <w:b/>
          <w:bCs/>
          <w:color w:val="333333"/>
          <w:sz w:val="22"/>
          <w:szCs w:val="22"/>
          <w:shd w:val="clear" w:color="auto" w:fill="FFFFFF"/>
          <w:lang w:eastAsia="ko-KR"/>
        </w:rPr>
        <w:t>P</w:t>
      </w:r>
      <w:r w:rsidR="004E45F7">
        <w:rPr>
          <w:rFonts w:asciiTheme="majorEastAsia" w:eastAsiaTheme="majorEastAsia" w:hAnsiTheme="majorEastAsia" w:hint="eastAsia"/>
          <w:b/>
          <w:bCs/>
          <w:color w:val="333333"/>
          <w:sz w:val="22"/>
          <w:szCs w:val="22"/>
          <w:shd w:val="clear" w:color="auto" w:fill="FFFFFF"/>
          <w:lang w:eastAsia="ko-KR"/>
        </w:rPr>
        <w:t>e</w:t>
      </w:r>
      <w:r w:rsidR="004E45F7">
        <w:rPr>
          <w:rFonts w:asciiTheme="majorEastAsia" w:eastAsiaTheme="majorEastAsia" w:hAnsiTheme="majorEastAsia"/>
          <w:b/>
          <w:bCs/>
          <w:color w:val="333333"/>
          <w:sz w:val="22"/>
          <w:szCs w:val="22"/>
          <w:shd w:val="clear" w:color="auto" w:fill="FFFFFF"/>
          <w:lang w:eastAsia="ko-KR"/>
        </w:rPr>
        <w:t>riodic Task Scheduling</w:t>
      </w:r>
    </w:p>
    <w:p w:rsidR="0092019C" w:rsidRDefault="004E45F7" w:rsidP="004907FA">
      <w:pPr>
        <w:spacing w:line="288" w:lineRule="auto"/>
        <w:jc w:val="both"/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ja-JP"/>
        </w:rPr>
      </w:pP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Periodic Task Scheduling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기법 중 하나로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RMS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사용할 수 있다.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Rate-Monotonic scheduling algorithm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정적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우선순위의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선점형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알고리즘이다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.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우선순위는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주기에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반비례하여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할당되며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,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짧은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주기의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작업이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높은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우선순위를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받게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된다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.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예를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들어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,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두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개의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process P1, P2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있는데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주기가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각각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50, 100, CPU burst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각각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20, 35, deadline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주기와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같다고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하자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.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만약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우선순위가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제대로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지켜지지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않아서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P2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먼저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실행된다면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, P1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deadline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내에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작업을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끝내지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92019C"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못할것이다</w:t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</w:t>
      </w:r>
      <w:r w:rsidRPr="004E45F7">
        <w:rPr>
          <w:rFonts w:asciiTheme="majorEastAsia" w:eastAsiaTheme="majorEastAsia" w:hAnsiTheme="majorEastAsia" w:cs="AppleSystemUIFont"/>
          <w:noProof/>
          <w:color w:val="353535"/>
          <w:sz w:val="20"/>
          <w:szCs w:val="20"/>
          <w:lang w:eastAsia="ja-JP"/>
        </w:rPr>
        <w:t xml:space="preserve"> </w:t>
      </w:r>
      <w:r>
        <w:rPr>
          <w:rFonts w:asciiTheme="majorEastAsia" w:eastAsiaTheme="majorEastAsia" w:hAnsiTheme="majorEastAsia" w:cs="AppleSystemUIFont"/>
          <w:noProof/>
          <w:color w:val="353535"/>
          <w:sz w:val="20"/>
          <w:szCs w:val="20"/>
          <w:lang w:eastAsia="ja-JP"/>
        </w:rPr>
        <w:drawing>
          <wp:inline distT="0" distB="0" distL="0" distR="0" wp14:anchorId="0DCC4A7C" wp14:editId="71523DED">
            <wp:extent cx="4841935" cy="1175657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5-28 오후 7.40.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953" cy="11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19C"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</w:t>
      </w:r>
    </w:p>
    <w:p w:rsidR="0092019C" w:rsidRDefault="0092019C" w:rsidP="004907FA">
      <w:pPr>
        <w:spacing w:line="288" w:lineRule="auto"/>
        <w:jc w:val="both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</w:pPr>
      <w:r>
        <w:rPr>
          <w:rStyle w:val="af7"/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footnoteReference w:id="15"/>
      </w:r>
    </w:p>
    <w:p w:rsidR="0092019C" w:rsidRDefault="0092019C" w:rsidP="004907FA">
      <w:pPr>
        <w:spacing w:line="288" w:lineRule="auto"/>
        <w:jc w:val="both"/>
        <w:rPr>
          <w:rFonts w:asciiTheme="majorEastAsia" w:eastAsiaTheme="majorEastAsia" w:hAnsiTheme="majorEastAsia" w:cs="바탕" w:hint="eastAsia"/>
          <w:b/>
          <w:bCs/>
          <w:color w:val="373A3C"/>
          <w:sz w:val="20"/>
          <w:szCs w:val="20"/>
          <w:shd w:val="clear" w:color="auto" w:fill="FFFFFF"/>
          <w:lang w:eastAsia="ko-KR"/>
        </w:rPr>
      </w:pP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반대로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, P1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높은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우선순위를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받으면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, P1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먼저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시작되고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P1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작업을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마치면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P2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시작된다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 P2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는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35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중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30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만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작업을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완료하지만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P1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의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주기가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돌아와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선점된다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 P1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작업을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마치면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P2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다시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시작되고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,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나머지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작업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5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를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마친다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</w:p>
    <w:p w:rsidR="0092019C" w:rsidRDefault="0092019C" w:rsidP="004907FA">
      <w:pPr>
        <w:spacing w:line="288" w:lineRule="auto"/>
        <w:jc w:val="both"/>
        <w:rPr>
          <w:rFonts w:asciiTheme="majorEastAsia" w:eastAsiaTheme="majorEastAsia" w:hAnsiTheme="majorEastAsia" w:cs="바탕"/>
          <w:b/>
          <w:bCs/>
          <w:color w:val="373A3C"/>
          <w:sz w:val="20"/>
          <w:szCs w:val="20"/>
          <w:shd w:val="clear" w:color="auto" w:fill="FFFFFF"/>
          <w:lang w:eastAsia="ko-KR"/>
        </w:rPr>
      </w:pPr>
      <w:r>
        <w:rPr>
          <w:rFonts w:asciiTheme="majorEastAsia" w:eastAsiaTheme="majorEastAsia" w:hAnsiTheme="majorEastAsia" w:cs="바탕"/>
          <w:b/>
          <w:bCs/>
          <w:noProof/>
          <w:color w:val="373A3C"/>
          <w:sz w:val="20"/>
          <w:szCs w:val="20"/>
          <w:shd w:val="clear" w:color="auto" w:fill="FFFFFF"/>
          <w:lang w:eastAsia="ko-KR"/>
        </w:rPr>
        <w:drawing>
          <wp:inline distT="0" distB="0" distL="0" distR="0">
            <wp:extent cx="5274945" cy="1073785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5-28 오후 7.42.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9C" w:rsidRDefault="0092019C" w:rsidP="004907FA">
      <w:pPr>
        <w:spacing w:line="288" w:lineRule="auto"/>
        <w:jc w:val="both"/>
        <w:rPr>
          <w:rFonts w:asciiTheme="majorEastAsia" w:eastAsiaTheme="majorEastAsia" w:hAnsiTheme="majorEastAsia" w:cs="바탕" w:hint="eastAsia"/>
          <w:b/>
          <w:bCs/>
          <w:color w:val="373A3C"/>
          <w:sz w:val="20"/>
          <w:szCs w:val="20"/>
          <w:shd w:val="clear" w:color="auto" w:fill="FFFFFF"/>
          <w:lang w:eastAsia="ko-KR"/>
        </w:rPr>
      </w:pPr>
    </w:p>
    <w:p w:rsidR="0092019C" w:rsidRPr="0092019C" w:rsidRDefault="0092019C" w:rsidP="004907FA">
      <w:pPr>
        <w:spacing w:line="288" w:lineRule="auto"/>
        <w:jc w:val="both"/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</w:pP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위 그림처럼 두 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Process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는 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75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에 완료되고 반복하기 전까지 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25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는 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S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l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ack</w:t>
      </w:r>
      <w:proofErr w:type="spellStart"/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으로</w:t>
      </w:r>
      <w:proofErr w:type="spellEnd"/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 유휴 상태이다.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알고리즘으로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scheduling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할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수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없는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process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집합은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다른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priority scheduler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로도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scheduling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할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수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없다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.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따라서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정적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우선순위를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사용하는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알고리즘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중에서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Rate-Monotonic Scheduling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가장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적합한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것으로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92019C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여겨진다</w:t>
      </w:r>
      <w:r w:rsidRPr="0092019C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이처럼 주기적 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T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a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sk S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c</w:t>
      </w:r>
      <w:r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heduling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 xml:space="preserve">에서 마감시간 내에 작업이 안전하게 종료할 수 있는 지의 여부를 다음과 같은 </w:t>
      </w:r>
      <w:r w:rsidR="004E45F7">
        <w:rPr>
          <w:rFonts w:asciiTheme="majorEastAsia" w:eastAsiaTheme="majorEastAsia" w:hAnsiTheme="majorEastAsia" w:cs="바탕"/>
          <w:color w:val="373A3C"/>
          <w:sz w:val="20"/>
          <w:szCs w:val="20"/>
          <w:shd w:val="clear" w:color="auto" w:fill="FFFFFF"/>
          <w:lang w:eastAsia="ko-KR"/>
        </w:rPr>
        <w:t>Rate-Monotonic Algorithm</w:t>
      </w:r>
      <w:r>
        <w:rPr>
          <w:rFonts w:asciiTheme="majorEastAsia" w:eastAsiaTheme="majorEastAsia" w:hAnsiTheme="majorEastAsia" w:cs="바탕" w:hint="eastAsia"/>
          <w:color w:val="373A3C"/>
          <w:sz w:val="20"/>
          <w:szCs w:val="20"/>
          <w:shd w:val="clear" w:color="auto" w:fill="FFFFFF"/>
          <w:lang w:eastAsia="ko-KR"/>
        </w:rPr>
        <w:t>공식을 통해 확인할 수 있다.</w:t>
      </w:r>
    </w:p>
    <w:p w:rsidR="0092019C" w:rsidRDefault="001D205F" w:rsidP="004907FA">
      <w:pPr>
        <w:spacing w:line="288" w:lineRule="auto"/>
        <w:jc w:val="both"/>
        <w:rPr>
          <w:rFonts w:asciiTheme="majorEastAsia" w:eastAsiaTheme="majorEastAsia" w:hAnsiTheme="majorEastAsia" w:cs="바탕"/>
          <w:lang w:eastAsia="ko-KR"/>
        </w:rPr>
      </w:pPr>
      <w:r>
        <w:rPr>
          <w:rFonts w:asciiTheme="majorEastAsia" w:eastAsiaTheme="majorEastAsia" w:hAnsiTheme="majorEastAsia" w:cs="바탕" w:hint="eastAsia"/>
          <w:noProof/>
          <w:lang w:eastAsia="ko-KR"/>
        </w:rPr>
        <w:drawing>
          <wp:inline distT="0" distB="0" distL="0" distR="0">
            <wp:extent cx="2528711" cy="5099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mula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24" cy="5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5F7">
        <w:rPr>
          <w:rStyle w:val="af7"/>
          <w:rFonts w:asciiTheme="majorEastAsia" w:eastAsiaTheme="majorEastAsia" w:hAnsiTheme="majorEastAsia" w:cs="바탕"/>
          <w:lang w:eastAsia="ko-KR"/>
        </w:rPr>
        <w:footnoteReference w:id="16"/>
      </w:r>
    </w:p>
    <w:p w:rsidR="00262BD3" w:rsidRPr="004E45F7" w:rsidRDefault="0092019C" w:rsidP="004907FA">
      <w:pPr>
        <w:spacing w:line="288" w:lineRule="auto"/>
        <w:jc w:val="both"/>
        <w:rPr>
          <w:rFonts w:asciiTheme="majorEastAsia" w:eastAsiaTheme="majorEastAsia" w:hAnsiTheme="majorEastAsia" w:cs="바탕" w:hint="eastAsia"/>
          <w:lang w:eastAsia="ko-KR"/>
        </w:rPr>
      </w:pP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lastRenderedPageBreak/>
        <w:t>U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utilization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을 의미하고 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N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은 주기적 태스크이 개수를 의미한다.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 xml:space="preserve"> C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는 태스크가 수행되는 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Computation time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을 의미하고 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T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는 주기이다.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이 공식으로 주기적 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task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의 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worst case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에서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 xml:space="preserve"> schedulin</w:t>
      </w:r>
      <w:r w:rsidR="004E45F7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g</w:t>
      </w:r>
      <w:r w:rsidR="004E45F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을 분석할 수 있다.</w:t>
      </w:r>
      <w:r w:rsidR="004E45F7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 xml:space="preserve"> (n</w:t>
      </w:r>
      <w:r w:rsidR="004E45F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이 무한대로 발산하면 </w:t>
      </w:r>
      <w:r w:rsidR="004E45F7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0.69</w:t>
      </w:r>
      <w:r w:rsidR="004E45F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의 값으로 수렴한다.</w:t>
      </w:r>
      <w:r w:rsidR="004E45F7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 xml:space="preserve">) </w:t>
      </w:r>
      <w:r w:rsidR="004E45F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즉 태스크의 개수가 엄청나게 많을 때는 마감시간 내의 모든 주기적 태스크가 안전하게 보장될 때 효율성이 약 </w:t>
      </w:r>
      <w:r w:rsidR="004E45F7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70</w:t>
      </w:r>
      <w:r w:rsidR="004E45F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퍼센트로 수렴하게 된다.</w:t>
      </w:r>
    </w:p>
    <w:p w:rsidR="00262BD3" w:rsidRPr="00262BD3" w:rsidRDefault="00262BD3" w:rsidP="004907FA">
      <w:pPr>
        <w:spacing w:line="288" w:lineRule="auto"/>
        <w:rPr>
          <w:rFonts w:ascii="바탕" w:eastAsia="바탕" w:hAnsi="바탕" w:cs="바탕" w:hint="eastAsia"/>
          <w:sz w:val="20"/>
          <w:szCs w:val="20"/>
          <w:lang w:eastAsia="ko-KR"/>
        </w:rPr>
      </w:pPr>
    </w:p>
    <w:p w:rsidR="004E45F7" w:rsidRPr="001D205F" w:rsidRDefault="004E45F7" w:rsidP="004907FA">
      <w:pPr>
        <w:spacing w:line="288" w:lineRule="auto"/>
        <w:jc w:val="both"/>
        <w:rPr>
          <w:rFonts w:asciiTheme="majorEastAsia" w:eastAsiaTheme="majorEastAsia" w:hAnsiTheme="majorEastAsia"/>
          <w:b/>
          <w:bCs/>
          <w:color w:val="333333"/>
          <w:sz w:val="22"/>
          <w:szCs w:val="22"/>
          <w:shd w:val="clear" w:color="auto" w:fill="FFFFFF"/>
          <w:lang w:eastAsia="ko-KR"/>
        </w:rPr>
      </w:pPr>
      <w:r w:rsidRPr="001D205F">
        <w:rPr>
          <w:rFonts w:asciiTheme="majorEastAsia" w:eastAsiaTheme="majorEastAsia" w:hAnsiTheme="majorEastAsia"/>
          <w:b/>
          <w:bCs/>
          <w:color w:val="333333"/>
          <w:sz w:val="22"/>
          <w:szCs w:val="22"/>
          <w:shd w:val="clear" w:color="auto" w:fill="FFFFFF"/>
          <w:lang w:eastAsia="ko-KR"/>
        </w:rPr>
        <w:t xml:space="preserve">1. </w:t>
      </w:r>
      <w:r>
        <w:rPr>
          <w:rFonts w:asciiTheme="majorEastAsia" w:eastAsiaTheme="majorEastAsia" w:hAnsiTheme="majorEastAsia"/>
          <w:b/>
          <w:bCs/>
          <w:color w:val="333333"/>
          <w:sz w:val="22"/>
          <w:szCs w:val="22"/>
          <w:shd w:val="clear" w:color="auto" w:fill="FFFFFF"/>
          <w:lang w:eastAsia="ko-KR"/>
        </w:rPr>
        <w:t>Ap</w:t>
      </w:r>
      <w:r>
        <w:rPr>
          <w:rFonts w:asciiTheme="majorEastAsia" w:eastAsiaTheme="majorEastAsia" w:hAnsiTheme="majorEastAsia" w:hint="eastAsia"/>
          <w:b/>
          <w:bCs/>
          <w:color w:val="333333"/>
          <w:sz w:val="22"/>
          <w:szCs w:val="22"/>
          <w:shd w:val="clear" w:color="auto" w:fill="FFFFFF"/>
          <w:lang w:eastAsia="ko-KR"/>
        </w:rPr>
        <w:t>e</w:t>
      </w:r>
      <w:r>
        <w:rPr>
          <w:rFonts w:asciiTheme="majorEastAsia" w:eastAsiaTheme="majorEastAsia" w:hAnsiTheme="majorEastAsia"/>
          <w:b/>
          <w:bCs/>
          <w:color w:val="333333"/>
          <w:sz w:val="22"/>
          <w:szCs w:val="22"/>
          <w:shd w:val="clear" w:color="auto" w:fill="FFFFFF"/>
          <w:lang w:eastAsia="ko-KR"/>
        </w:rPr>
        <w:t>riodic Task Scheduling</w:t>
      </w:r>
    </w:p>
    <w:p w:rsidR="004907FA" w:rsidRDefault="004E45F7" w:rsidP="004907FA">
      <w:pPr>
        <w:spacing w:line="288" w:lineRule="auto"/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</w:pP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Periodic Task Scheduling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에서의 목적은 마감시간을 보장해주는 것 이였다면 </w:t>
      </w:r>
      <w:r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 xml:space="preserve"> A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p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eriodic Task Scheduling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반응시간을 빠르게 하는 것이다.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 스케줄링 목적을 달성하기 위해서 수행되는 스케줄링 알고리즘은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3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가지가 있고 과제를 통해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2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가지를 실습해보았다.</w:t>
      </w:r>
    </w:p>
    <w:p w:rsidR="00E9609D" w:rsidRPr="00262BD3" w:rsidRDefault="004E45F7" w:rsidP="004907FA">
      <w:pPr>
        <w:spacing w:line="288" w:lineRule="auto"/>
        <w:rPr>
          <w:rFonts w:asciiTheme="majorEastAsia" w:eastAsiaTheme="majorEastAsia" w:hAnsiTheme="majorEastAsia" w:cs="Angsana New(본문 CS)" w:hint="eastAsia"/>
          <w:b/>
          <w:bCs/>
          <w:caps/>
          <w:color w:val="000000" w:themeColor="text1"/>
          <w:sz w:val="28"/>
          <w:szCs w:val="28"/>
          <w:lang w:eastAsia="ko-KR"/>
        </w:rPr>
      </w:pP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</w:t>
      </w:r>
    </w:p>
    <w:p w:rsidR="00ED1E4E" w:rsidRDefault="004E45F7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</w:pPr>
      <w:r w:rsidRPr="00A7673B"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1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)</w:t>
      </w:r>
      <w:r w:rsidRPr="00A7673B"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Background Aperiodic Service</w:t>
      </w:r>
    </w:p>
    <w:p w:rsidR="00ED1E4E" w:rsidRP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 w:hint="eastAsia"/>
          <w:b/>
          <w:bCs/>
          <w:color w:val="000000" w:themeColor="text1"/>
          <w:sz w:val="20"/>
          <w:szCs w:val="20"/>
          <w:lang w:eastAsia="ko-KR"/>
        </w:rPr>
      </w:pP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noProof/>
          <w:color w:val="333332"/>
          <w:sz w:val="20"/>
          <w:szCs w:val="20"/>
          <w:lang w:eastAsia="ko-KR"/>
        </w:rPr>
        <w:drawing>
          <wp:inline distT="0" distB="0" distL="0" distR="0">
            <wp:extent cx="5072380" cy="1481443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5-28 오후 8.19.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617" cy="149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7"/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footnoteReference w:id="17"/>
      </w:r>
    </w:p>
    <w:p w:rsidR="00ED1E4E" w:rsidRPr="004907FA" w:rsidRDefault="004E45F7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간단하게 말해서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A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r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rival T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i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me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에 일치하는 시간에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Aperiodic task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가 와도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Periodic task</w:t>
      </w:r>
      <w:proofErr w:type="spellStart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</w:t>
      </w:r>
      <w:r w:rsidR="00ED1E4E"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수행할 수 있다면 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먼저 수행하는 방식이다.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그리고 남은 시간(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slack)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에 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A</w:t>
      </w:r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p</w:t>
      </w:r>
      <w:r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eriodic task</w:t>
      </w:r>
      <w:proofErr w:type="spellStart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수행하게 된다.</w:t>
      </w:r>
      <w:r w:rsidR="00ED1E4E"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 여기서 </w:t>
      </w:r>
      <w:r w:rsidR="00ED1E4E"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A</w:t>
      </w:r>
      <w:r w:rsidR="00ED1E4E"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>p</w:t>
      </w:r>
      <w:r w:rsidR="00ED1E4E">
        <w:rPr>
          <w:rFonts w:asciiTheme="majorEastAsia" w:eastAsiaTheme="majorEastAsia" w:hAnsiTheme="majorEastAsia" w:cs="바탕"/>
          <w:color w:val="333332"/>
          <w:sz w:val="20"/>
          <w:szCs w:val="20"/>
          <w:lang w:eastAsia="ko-KR"/>
        </w:rPr>
        <w:t>eriodic Task</w:t>
      </w:r>
      <w:r w:rsidR="00ED1E4E">
        <w:rPr>
          <w:rFonts w:asciiTheme="majorEastAsia" w:eastAsiaTheme="majorEastAsia" w:hAnsiTheme="majorEastAsia" w:cs="바탕" w:hint="eastAsia"/>
          <w:color w:val="333332"/>
          <w:sz w:val="20"/>
          <w:szCs w:val="20"/>
          <w:lang w:eastAsia="ko-KR"/>
        </w:rPr>
        <w:t xml:space="preserve">의 반응시간(평균대기시간)을 더 빠르게 하고싶은 방법이 대두되었다. </w:t>
      </w: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 w:hint="eastAsia"/>
          <w:b/>
          <w:bCs/>
          <w:color w:val="000000" w:themeColor="text1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2)</w:t>
      </w:r>
      <w:r w:rsidRPr="00A7673B"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P</w:t>
      </w:r>
      <w:r>
        <w:rPr>
          <w:rFonts w:asciiTheme="majorEastAsia" w:eastAsiaTheme="majorEastAsia" w:hAnsiTheme="majorEastAsia" w:cs="바탕" w:hint="eastAsia"/>
          <w:b/>
          <w:bCs/>
          <w:color w:val="000000" w:themeColor="text1"/>
          <w:sz w:val="20"/>
          <w:szCs w:val="20"/>
          <w:lang w:eastAsia="ko-KR"/>
        </w:rPr>
        <w:t>o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l</w:t>
      </w:r>
      <w:r w:rsidR="004907FA"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l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ng</w:t>
      </w:r>
      <w:proofErr w:type="spellEnd"/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 xml:space="preserve"> S</w:t>
      </w:r>
      <w:r>
        <w:rPr>
          <w:rFonts w:asciiTheme="majorEastAsia" w:eastAsiaTheme="majorEastAsia" w:hAnsiTheme="majorEastAsia" w:cs="바탕" w:hint="eastAsia"/>
          <w:b/>
          <w:bCs/>
          <w:color w:val="000000" w:themeColor="text1"/>
          <w:sz w:val="20"/>
          <w:szCs w:val="20"/>
          <w:lang w:eastAsia="ko-KR"/>
        </w:rPr>
        <w:t>e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rvice</w:t>
      </w: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 w:hint="eastAsia"/>
          <w:b/>
          <w:bCs/>
          <w:color w:val="000000" w:themeColor="text1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b/>
          <w:bCs/>
          <w:noProof/>
          <w:color w:val="000000" w:themeColor="text1"/>
          <w:sz w:val="20"/>
          <w:szCs w:val="20"/>
          <w:lang w:eastAsia="ko-KR"/>
        </w:rPr>
        <w:drawing>
          <wp:inline distT="0" distB="0" distL="0" distR="0">
            <wp:extent cx="4041422" cy="1739791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5-28 오후 8.19.4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17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lastRenderedPageBreak/>
        <w:t xml:space="preserve">주기적으로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Aperiodic task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가 들어갈 수 있는 지를 체크하게 된다.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이 때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Polling server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의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execution time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이 나오게 되는데 이는 한번에 수행할 수 있는 수행 시간을 말한다.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그리고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Polling Server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의 주기는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Aperiodic Task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의 유무를 검사하게 되는 주기이다.</w:t>
      </w: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</w:pP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3)</w:t>
      </w:r>
      <w:r w:rsidRPr="00A7673B"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D</w:t>
      </w:r>
      <w:r>
        <w:rPr>
          <w:rFonts w:asciiTheme="majorEastAsia" w:eastAsiaTheme="majorEastAsia" w:hAnsiTheme="majorEastAsia" w:cs="바탕" w:hint="eastAsia"/>
          <w:b/>
          <w:bCs/>
          <w:color w:val="000000" w:themeColor="text1"/>
          <w:sz w:val="20"/>
          <w:szCs w:val="20"/>
          <w:lang w:eastAsia="ko-KR"/>
        </w:rPr>
        <w:t>e</w:t>
      </w:r>
      <w:r>
        <w:rPr>
          <w:rFonts w:asciiTheme="majorEastAsia" w:eastAsiaTheme="majorEastAsia" w:hAnsiTheme="majorEastAsia" w:cs="바탕"/>
          <w:b/>
          <w:bCs/>
          <w:color w:val="000000" w:themeColor="text1"/>
          <w:sz w:val="20"/>
          <w:szCs w:val="20"/>
          <w:lang w:eastAsia="ko-KR"/>
        </w:rPr>
        <w:t>ferable Server</w:t>
      </w: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서버가 항상 자기의 </w:t>
      </w:r>
      <w:proofErr w:type="spellStart"/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bandwith</w:t>
      </w:r>
      <w:proofErr w:type="spellEnd"/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(capacity)</w:t>
      </w:r>
      <w:proofErr w:type="spellStart"/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 유지하는 방식으로 스케줄링을 구현한다.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쉽게 말하면 양동이에 일정량의 물을 채워놓고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period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가 될 때마다 일정량 만큼의 물을 채우는 방식이다.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 w:rsidRPr="00ED1E4E"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P</w:t>
      </w:r>
      <w:r w:rsidRPr="00ED1E4E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o</w:t>
      </w:r>
      <w:r w:rsidRPr="00ED1E4E"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lling S</w:t>
      </w:r>
      <w:r w:rsidRPr="00ED1E4E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e</w:t>
      </w:r>
      <w:r w:rsidRPr="00ED1E4E"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rvice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P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o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lling Period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마다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Aperiodic Task</w:t>
      </w:r>
      <w:proofErr w:type="spellStart"/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 체크하지만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Deferable Server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의 경우 바로바로 서비스를 실행 할 수 있으므로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Polling Server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보다 반응속도가 빠르다.</w:t>
      </w: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</w:pP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>
            <wp:extent cx="5236029" cy="2078355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0-05-28 오후 8.19.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050" cy="20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</w:pPr>
    </w:p>
    <w:p w:rsidR="00ED1E4E" w:rsidRPr="00ED1E4E" w:rsidRDefault="00ED1E4E" w:rsidP="004907FA">
      <w:pPr>
        <w:pStyle w:val="af5"/>
        <w:spacing w:before="0" w:beforeAutospacing="0" w:after="0" w:afterAutospacing="0" w:line="288" w:lineRule="auto"/>
        <w:jc w:val="both"/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</w:pPr>
      <w:r w:rsidRPr="00ED1E4E"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P</w:t>
      </w:r>
      <w:r w:rsidRPr="00ED1E4E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o</w:t>
      </w:r>
      <w:r w:rsidRPr="00ED1E4E"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lling S</w:t>
      </w:r>
      <w:r w:rsidRPr="00ED1E4E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e</w:t>
      </w:r>
      <w:r w:rsidRPr="00ED1E4E"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rvice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와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Deferable Server</w:t>
      </w:r>
      <w:proofErr w:type="spellStart"/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 사용할 경우 주의할 점은 이 때의 주기는 주어진 주기적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task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들의 가장 높은 우선순위를 가진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task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의 주기보다 같거나 짧아야 한다는 것이다.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즉,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 xml:space="preserve"> P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o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lling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 및 </w:t>
      </w:r>
      <w:r>
        <w:rPr>
          <w:rFonts w:asciiTheme="majorEastAsia" w:eastAsiaTheme="majorEastAsia" w:hAnsiTheme="majorEastAsia" w:cs="바탕"/>
          <w:color w:val="000000" w:themeColor="text1"/>
          <w:sz w:val="20"/>
          <w:szCs w:val="20"/>
          <w:lang w:eastAsia="ko-KR"/>
        </w:rPr>
        <w:t>Deferable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의 우선순위가 가장 높아야</w:t>
      </w:r>
      <w:r w:rsidR="00576331"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color w:val="000000" w:themeColor="text1"/>
          <w:sz w:val="20"/>
          <w:szCs w:val="20"/>
          <w:lang w:eastAsia="ko-KR"/>
        </w:rPr>
        <w:t>한다.</w:t>
      </w:r>
    </w:p>
    <w:p w:rsidR="00967A60" w:rsidRPr="0079168A" w:rsidRDefault="00967A60" w:rsidP="004907FA">
      <w:pPr>
        <w:pStyle w:val="1"/>
        <w:numPr>
          <w:ilvl w:val="0"/>
          <w:numId w:val="0"/>
        </w:numPr>
        <w:ind w:left="360" w:hanging="360"/>
        <w:jc w:val="both"/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</w:pPr>
      <w:r w:rsidRPr="00574FC1"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  <w:lang w:val="en-US"/>
        </w:rPr>
        <w:t>C</w:t>
      </w:r>
      <w:r w:rsidRPr="00574FC1">
        <w:rPr>
          <w:rFonts w:asciiTheme="majorEastAsia" w:eastAsiaTheme="majorEastAsia" w:hAnsiTheme="majorEastAsia" w:cs="Angsana New(본문 CS)" w:hint="cs"/>
          <w:b/>
          <w:bCs/>
          <w:caps w:val="0"/>
          <w:color w:val="000000" w:themeColor="text1"/>
          <w:sz w:val="28"/>
          <w:szCs w:val="28"/>
          <w:lang w:val="en-US"/>
        </w:rPr>
        <w:t>h</w:t>
      </w:r>
      <w:r w:rsidRPr="00574FC1"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 xml:space="preserve">apter </w:t>
      </w:r>
      <w:r>
        <w:rPr>
          <w:rFonts w:asciiTheme="majorEastAsia" w:eastAsiaTheme="majorEastAsia" w:hAnsiTheme="majorEastAsia" w:cs="Angsana New(본문 CS)"/>
          <w:b/>
          <w:bCs/>
          <w:caps w:val="0"/>
          <w:color w:val="000000" w:themeColor="text1"/>
          <w:sz w:val="28"/>
          <w:szCs w:val="28"/>
          <w:lang w:val="en-US"/>
        </w:rPr>
        <w:t>6. Synchronization</w:t>
      </w:r>
      <w:r>
        <w:rPr>
          <w:rFonts w:asciiTheme="majorEastAsia" w:eastAsiaTheme="majorEastAsia" w:hAnsiTheme="majorEastAsia" w:cs="Angsana New(본문 CS)" w:hint="eastAsia"/>
          <w:b/>
          <w:bCs/>
          <w:caps w:val="0"/>
          <w:color w:val="000000" w:themeColor="text1"/>
          <w:sz w:val="28"/>
          <w:szCs w:val="28"/>
          <w:lang w:val="en-US"/>
        </w:rPr>
        <w:t xml:space="preserve"> </w:t>
      </w:r>
      <w:r w:rsidRPr="00524442">
        <w:rPr>
          <w:rFonts w:asciiTheme="majorEastAsia" w:eastAsiaTheme="majorEastAsia" w:hAnsiTheme="majorEastAsia" w:cs="AppleSystemUIFont" w:hint="eastAsia"/>
          <w:color w:val="353535"/>
          <w:sz w:val="20"/>
          <w:szCs w:val="20"/>
        </w:rPr>
        <w:t xml:space="preserve"> </w:t>
      </w:r>
    </w:p>
    <w:p w:rsidR="00A85BF1" w:rsidRDefault="002F557D" w:rsidP="004907FA">
      <w:pPr>
        <w:shd w:val="clear" w:color="auto" w:fill="FFFFFF"/>
        <w:spacing w:before="100" w:beforeAutospacing="1" w:after="100" w:afterAutospacing="1" w:line="288" w:lineRule="auto"/>
        <w:jc w:val="both"/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</w:pPr>
      <w:r w:rsidRPr="002F557D">
        <w:rPr>
          <w:rFonts w:ascii=".Apple SD Gothic NeoI" w:eastAsia=".Apple SD Gothic NeoI" w:hAnsiTheme="minorHAnsi" w:cs=".Apple SD Gothic NeoI" w:hint="eastAsia"/>
          <w:color w:val="353535"/>
          <w:sz w:val="20"/>
          <w:szCs w:val="20"/>
          <w:lang w:eastAsia="ja-JP"/>
        </w:rPr>
        <w:t>서로간의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프로세스가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접속을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가능할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있게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되어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공유하는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데이터에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동시에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접근하면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문제점이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발생할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있다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이런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문제를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해결하기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위한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것이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프로세스의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동기화이다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서로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다른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프로세스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간에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문제가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발생하지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않도록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일관성을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유지시키는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것이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프로세스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F557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동기화이다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.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예시로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은행계좌에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두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사람이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동시에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접근을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한다고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할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때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한사람은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입금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,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다른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사람은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출금을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한다고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가정해보자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.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만일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이때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작업의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동기화가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제대로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이루어지지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않고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같은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시간에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접근을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하게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된다면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문제가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발생할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수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있다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.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이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때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/>
          <w:b/>
          <w:bCs/>
          <w:color w:val="353535"/>
          <w:sz w:val="20"/>
          <w:szCs w:val="20"/>
          <w:lang w:eastAsia="ko-KR"/>
        </w:rPr>
        <w:t>Mutual exclusion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을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보장해야한다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.</w:t>
      </w:r>
      <w:r w:rsidR="00A85BF1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M</w:t>
      </w:r>
      <w:r w:rsidRPr="002F557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>utual exclusion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이란</w:t>
      </w:r>
      <w:r w:rsidRPr="002F557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Pr="002F557D">
        <w:rPr>
          <w:rFonts w:ascii="맑은 고딕" w:eastAsia="맑은 고딕" w:hAnsi="맑은 고딕" w:cs="Arial"/>
          <w:color w:val="000000"/>
          <w:sz w:val="20"/>
          <w:szCs w:val="20"/>
        </w:rPr>
        <w:t xml:space="preserve">특정 비공유 자원을 한 순간에 한 개의 프로세스만 사용할 수 있도록 </w:t>
      </w:r>
      <w:r w:rsidRPr="002F557D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하는 것이다.</w:t>
      </w:r>
      <w:r w:rsidRPr="002F557D">
        <w:rPr>
          <w:rFonts w:ascii="Arial" w:hAnsi="Arial" w:cs="Arial" w:hint="eastAsia"/>
          <w:color w:val="000000"/>
          <w:sz w:val="20"/>
          <w:szCs w:val="20"/>
          <w:lang w:eastAsia="ko-KR"/>
        </w:rPr>
        <w:t xml:space="preserve"> </w:t>
      </w:r>
      <w:r w:rsidRPr="002F557D">
        <w:rPr>
          <w:rFonts w:ascii="맑은 고딕" w:eastAsia="맑은 고딕" w:hAnsi="맑은 고딕" w:cs="Arial"/>
          <w:color w:val="000000"/>
          <w:sz w:val="20"/>
          <w:szCs w:val="20"/>
        </w:rPr>
        <w:t>즉, 하나의 프로세스가 공유 데이터를 엑세스하는 동안 다른 모든 프로세스들이 그 데이터를 엑세스할 수 없도록 하는 것</w:t>
      </w:r>
      <w:r w:rsidRPr="002F557D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이다.</w:t>
      </w:r>
      <w:r w:rsidRPr="002F557D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  <w:r w:rsidR="00A85BF1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Mutual Exclusion</w:t>
      </w:r>
      <w:r w:rsidR="00A85BF1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을 보장하기 위해 여러가지 솔루션이 있다.</w:t>
      </w:r>
      <w:r w:rsidR="00A85BF1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</w:p>
    <w:p w:rsidR="00A85BF1" w:rsidRPr="00D77C2D" w:rsidRDefault="00A85BF1" w:rsidP="004907FA">
      <w:pPr>
        <w:widowControl w:val="0"/>
        <w:autoSpaceDE w:val="0"/>
        <w:autoSpaceDN w:val="0"/>
        <w:adjustRightInd w:val="0"/>
        <w:spacing w:line="288" w:lineRule="auto"/>
        <w:rPr>
          <w:rFonts w:ascii="AppleSystemUIFont" w:eastAsia=".Apple SD Gothic NeoI" w:hAnsi="AppleSystemUIFont" w:cs="AppleSystemUIFont" w:hint="eastAsia"/>
          <w:color w:val="353535"/>
          <w:lang w:eastAsia="ko-KR"/>
        </w:rPr>
      </w:pPr>
      <w:r w:rsidRPr="00261578">
        <w:rPr>
          <w:rFonts w:ascii="맑은 고딕" w:eastAsia="맑은 고딕" w:hAnsi="맑은 고딕" w:cs="Arial"/>
          <w:b/>
          <w:bCs/>
          <w:color w:val="000000"/>
          <w:sz w:val="22"/>
          <w:szCs w:val="22"/>
          <w:lang w:eastAsia="ko-KR"/>
        </w:rPr>
        <w:lastRenderedPageBreak/>
        <w:t>1. SW Solutions</w:t>
      </w:r>
      <w:r w:rsidRPr="00261578">
        <w:rPr>
          <w:rFonts w:ascii="맑은 고딕" w:eastAsia="맑은 고딕" w:hAnsi="맑은 고딕" w:cs="Arial" w:hint="eastAsia"/>
          <w:b/>
          <w:bCs/>
          <w:color w:val="000000"/>
          <w:sz w:val="22"/>
          <w:szCs w:val="22"/>
          <w:lang w:eastAsia="ko-KR"/>
        </w:rPr>
        <w:t>:</w:t>
      </w:r>
      <w:r>
        <w:rPr>
          <w:rFonts w:ascii="맑은 고딕" w:eastAsia="맑은 고딕" w:hAnsi="맑은 고딕" w:cs="Arial"/>
          <w:b/>
          <w:bCs/>
          <w:color w:val="000000"/>
          <w:sz w:val="20"/>
          <w:szCs w:val="20"/>
          <w:lang w:eastAsia="ko-KR"/>
        </w:rPr>
        <w:t xml:space="preserve"> </w:t>
      </w:r>
      <w:r w:rsidRPr="00D77C2D">
        <w:rPr>
          <w:rFonts w:ascii="맑은 고딕" w:eastAsia="맑은 고딕" w:hAnsi="맑은 고딕" w:cs="Arial"/>
          <w:b/>
          <w:bCs/>
          <w:color w:val="000000"/>
          <w:sz w:val="20"/>
          <w:szCs w:val="20"/>
          <w:lang w:eastAsia="ko-KR"/>
        </w:rPr>
        <w:t>Peterson’s Algorithm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,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  <w:r w:rsidRPr="00D77C2D">
        <w:rPr>
          <w:rFonts w:ascii="맑은 고딕" w:eastAsia="맑은 고딕" w:hAnsi="맑은 고딕" w:cs="Arial"/>
          <w:b/>
          <w:bCs/>
          <w:color w:val="000000"/>
          <w:sz w:val="20"/>
          <w:szCs w:val="20"/>
          <w:lang w:eastAsia="ko-KR"/>
        </w:rPr>
        <w:t>D</w:t>
      </w:r>
      <w:r w:rsidRPr="00D77C2D">
        <w:rPr>
          <w:rFonts w:ascii="맑은 고딕" w:eastAsia="맑은 고딕" w:hAnsi="맑은 고딕" w:cs="Arial" w:hint="eastAsia"/>
          <w:b/>
          <w:bCs/>
          <w:color w:val="000000"/>
          <w:sz w:val="20"/>
          <w:szCs w:val="20"/>
          <w:lang w:eastAsia="ko-KR"/>
        </w:rPr>
        <w:t>e</w:t>
      </w:r>
      <w:r w:rsidRPr="00D77C2D">
        <w:rPr>
          <w:rFonts w:ascii="맑은 고딕" w:eastAsia="맑은 고딕" w:hAnsi="맑은 고딕" w:cs="Arial"/>
          <w:b/>
          <w:bCs/>
          <w:color w:val="000000"/>
          <w:sz w:val="20"/>
          <w:szCs w:val="20"/>
          <w:lang w:eastAsia="ko-KR"/>
        </w:rPr>
        <w:t>kker’s Algorithm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 등이 존재</w:t>
      </w:r>
      <w:r w:rsidR="00D77C2D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하고 둘의 개념은 비슷하다.</w:t>
      </w:r>
      <w:r w:rsidR="00D77C2D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  <w:r w:rsidR="00D77C2D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두 개의 프로세스 기준으로 설명할 수 있다.</w:t>
      </w:r>
      <w:r w:rsidR="00D77C2D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  <w:r w:rsidR="00D77C2D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아이디어는 </w:t>
      </w:r>
      <w:r w:rsidR="00D77C2D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flag</w:t>
      </w:r>
      <w:r w:rsidR="00D77C2D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와 </w:t>
      </w:r>
      <w:r w:rsidR="00D77C2D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turn</w:t>
      </w:r>
      <w:r w:rsidR="00D77C2D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을 같이 쓰는 것으로 우선 임계 구역에 진입하기 위해 프로세스가 깃발을 들고 확인하고 그 다음 </w:t>
      </w:r>
      <w:r w:rsidR="00D77C2D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turn</w:t>
      </w:r>
      <w:r w:rsidR="00D77C2D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을 확인한다.</w:t>
      </w:r>
      <w:r w:rsidR="00D77C2D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  <w:r w:rsidR="00D77C2D"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턴을 확인하고 본인 턴이 </w:t>
      </w:r>
      <w:r w:rsidR="00D77C2D" w:rsidRPr="00D77C2D">
        <w:rPr>
          <w:rFonts w:ascii=".Apple SD Gothic NeoI" w:eastAsia=".Apple SD Gothic NeoI" w:hAnsiTheme="minorHAnsi" w:cs=".Apple SD Gothic NeoI" w:hint="eastAsia"/>
          <w:color w:val="353535"/>
          <w:sz w:val="20"/>
          <w:szCs w:val="20"/>
          <w:lang w:eastAsia="ja-JP"/>
        </w:rPr>
        <w:t>아니면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깃발을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내리고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자기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턴을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기다</w:t>
      </w:r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린다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.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자기턴이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오면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그제서야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깃발을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들고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임계</w:t>
      </w:r>
      <w:r w:rsidR="00D77C2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D77C2D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구역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에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진입</w:t>
      </w:r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한다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. </w:t>
      </w:r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임계 구역에서 할 일이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끝나면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turn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을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넘겨주고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깃발을</w:t>
      </w:r>
      <w:r w:rsidR="00D77C2D" w:rsidRPr="00D77C2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D77C2D" w:rsidRP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내</w:t>
      </w:r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리는 원리이다.</w:t>
      </w:r>
      <w:r w:rsidR="00D77C2D">
        <w:rPr>
          <w:rFonts w:ascii=".Apple SD Gothic NeoI" w:eastAsia=".Apple SD Gothic NeoI" w:hAnsi="AppleSystemUIFont" w:cs=".Apple SD Gothic NeoI"/>
          <w:color w:val="353535"/>
          <w:sz w:val="20"/>
          <w:szCs w:val="20"/>
          <w:lang w:eastAsia="ko-KR"/>
        </w:rPr>
        <w:t xml:space="preserve"> SW</w:t>
      </w:r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 xml:space="preserve"> 솔루션의 문제점은 속도가 느리다는 것이다.</w:t>
      </w:r>
      <w:r w:rsidR="00D77C2D">
        <w:rPr>
          <w:rFonts w:ascii=".Apple SD Gothic NeoI" w:eastAsia=".Apple SD Gothic NeoI" w:hAnsi="AppleSystemUIFont" w:cs=".Apple SD Gothic NeoI"/>
          <w:color w:val="353535"/>
          <w:sz w:val="20"/>
          <w:szCs w:val="20"/>
          <w:lang w:eastAsia="ko-KR"/>
        </w:rPr>
        <w:t xml:space="preserve"> </w:t>
      </w:r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 xml:space="preserve">그리고 </w:t>
      </w:r>
      <w:proofErr w:type="spellStart"/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다익스트라</w:t>
      </w:r>
      <w:proofErr w:type="spellEnd"/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 xml:space="preserve"> 알고리즘 같은 경우는 구현이 복잡할 수도 있다.</w:t>
      </w:r>
      <w:r w:rsidR="00D77C2D">
        <w:rPr>
          <w:rFonts w:ascii=".Apple SD Gothic NeoI" w:eastAsia=".Apple SD Gothic NeoI" w:hAnsi="AppleSystemUIFont" w:cs=".Apple SD Gothic NeoI"/>
          <w:color w:val="353535"/>
          <w:sz w:val="20"/>
          <w:szCs w:val="20"/>
          <w:lang w:eastAsia="ko-KR"/>
        </w:rPr>
        <w:t xml:space="preserve"> </w:t>
      </w:r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 xml:space="preserve">또한 </w:t>
      </w:r>
      <w:r w:rsidR="00D77C2D">
        <w:rPr>
          <w:rFonts w:ascii=".Apple SD Gothic NeoI" w:eastAsia=".Apple SD Gothic NeoI" w:hAnsi="AppleSystemUIFont" w:cs=".Apple SD Gothic NeoI"/>
          <w:color w:val="353535"/>
          <w:sz w:val="20"/>
          <w:szCs w:val="20"/>
          <w:lang w:eastAsia="ko-KR"/>
        </w:rPr>
        <w:t>B</w:t>
      </w:r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u</w:t>
      </w:r>
      <w:r w:rsidR="00D77C2D">
        <w:rPr>
          <w:rFonts w:ascii=".Apple SD Gothic NeoI" w:eastAsia=".Apple SD Gothic NeoI" w:hAnsi="AppleSystemUIFont" w:cs=".Apple SD Gothic NeoI"/>
          <w:color w:val="353535"/>
          <w:sz w:val="20"/>
          <w:szCs w:val="20"/>
          <w:lang w:eastAsia="ko-KR"/>
        </w:rPr>
        <w:t>sy waiting(</w:t>
      </w:r>
      <w:r w:rsidR="00D77C2D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아무것도 안하고 기다리는 데 실행은 계속하는 중인 상태)가 발생할 수 있다는 것이다.</w:t>
      </w:r>
    </w:p>
    <w:p w:rsidR="00D77C2D" w:rsidRDefault="00D77C2D" w:rsidP="004907FA">
      <w:pPr>
        <w:shd w:val="clear" w:color="auto" w:fill="FFFFFF"/>
        <w:spacing w:before="100" w:beforeAutospacing="1" w:after="100" w:afterAutospacing="1" w:line="288" w:lineRule="auto"/>
        <w:jc w:val="both"/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</w:pPr>
      <w:r>
        <w:rPr>
          <w:rFonts w:ascii="맑은 고딕" w:eastAsia="맑은 고딕" w:hAnsi="맑은 고딕" w:cs="Arial"/>
          <w:noProof/>
          <w:color w:val="000000"/>
          <w:sz w:val="20"/>
          <w:szCs w:val="20"/>
          <w:lang w:eastAsia="ko-KR"/>
        </w:rPr>
        <w:drawing>
          <wp:inline distT="0" distB="0" distL="0" distR="0">
            <wp:extent cx="4809066" cy="2483032"/>
            <wp:effectExtent l="0" t="0" r="444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20-05-29 오후 4.04.3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283" cy="24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7"/>
          <w:rFonts w:ascii="맑은 고딕" w:eastAsia="맑은 고딕" w:hAnsi="맑은 고딕" w:cs="Arial"/>
          <w:color w:val="000000"/>
          <w:sz w:val="20"/>
          <w:szCs w:val="20"/>
          <w:lang w:eastAsia="ko-KR"/>
        </w:rPr>
        <w:footnoteReference w:id="18"/>
      </w:r>
    </w:p>
    <w:p w:rsidR="00D77C2D" w:rsidRDefault="00D77C2D" w:rsidP="004907FA">
      <w:pPr>
        <w:shd w:val="clear" w:color="auto" w:fill="FFFFFF"/>
        <w:spacing w:before="100" w:beforeAutospacing="1" w:after="100" w:afterAutospacing="1" w:line="288" w:lineRule="auto"/>
        <w:jc w:val="both"/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</w:pP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&lt;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두 개의 프로세스에서 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Mutual Exclusion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을 보장하기 위한 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SW S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o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lution&gt;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 </w:t>
      </w:r>
    </w:p>
    <w:p w:rsidR="00D77C2D" w:rsidRDefault="00D77C2D" w:rsidP="004907FA">
      <w:pPr>
        <w:shd w:val="clear" w:color="auto" w:fill="FFFFFF"/>
        <w:spacing w:before="100" w:beforeAutospacing="1" w:after="100" w:afterAutospacing="1" w:line="288" w:lineRule="auto"/>
        <w:jc w:val="both"/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</w:pPr>
      <w:r w:rsidRPr="00261578">
        <w:rPr>
          <w:rFonts w:ascii="맑은 고딕" w:eastAsia="맑은 고딕" w:hAnsi="맑은 고딕" w:cs="Arial"/>
          <w:b/>
          <w:bCs/>
          <w:color w:val="000000"/>
          <w:sz w:val="22"/>
          <w:szCs w:val="22"/>
          <w:lang w:eastAsia="ko-KR"/>
        </w:rPr>
        <w:t>2. HW Solutions</w:t>
      </w:r>
      <w:r w:rsidRPr="00261578">
        <w:rPr>
          <w:rFonts w:ascii="맑은 고딕" w:eastAsia="맑은 고딕" w:hAnsi="맑은 고딕" w:cs="Arial" w:hint="eastAsia"/>
          <w:b/>
          <w:bCs/>
          <w:color w:val="000000"/>
          <w:sz w:val="22"/>
          <w:szCs w:val="22"/>
          <w:lang w:eastAsia="ko-KR"/>
        </w:rPr>
        <w:t>:</w:t>
      </w:r>
      <w:r w:rsidRPr="00261578">
        <w:rPr>
          <w:rFonts w:ascii="맑은 고딕" w:eastAsia="맑은 고딕" w:hAnsi="맑은 고딕" w:cs="Arial"/>
          <w:b/>
          <w:bCs/>
          <w:color w:val="000000"/>
          <w:sz w:val="22"/>
          <w:szCs w:val="22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Arial"/>
          <w:b/>
          <w:bCs/>
          <w:color w:val="000000"/>
          <w:sz w:val="20"/>
          <w:szCs w:val="20"/>
          <w:lang w:eastAsia="ko-KR"/>
        </w:rPr>
        <w:t>T</w:t>
      </w:r>
      <w:r>
        <w:rPr>
          <w:rFonts w:ascii="맑은 고딕" w:eastAsia="맑은 고딕" w:hAnsi="맑은 고딕" w:cs="Arial" w:hint="eastAsia"/>
          <w:b/>
          <w:bCs/>
          <w:color w:val="000000"/>
          <w:sz w:val="20"/>
          <w:szCs w:val="20"/>
          <w:lang w:eastAsia="ko-KR"/>
        </w:rPr>
        <w:t>e</w:t>
      </w:r>
      <w:r>
        <w:rPr>
          <w:rFonts w:ascii="맑은 고딕" w:eastAsia="맑은 고딕" w:hAnsi="맑은 고딕" w:cs="Arial"/>
          <w:b/>
          <w:bCs/>
          <w:color w:val="000000"/>
          <w:sz w:val="20"/>
          <w:szCs w:val="20"/>
          <w:lang w:eastAsia="ko-KR"/>
        </w:rPr>
        <w:t>stA</w:t>
      </w:r>
      <w:r>
        <w:rPr>
          <w:rFonts w:ascii="맑은 고딕" w:eastAsia="맑은 고딕" w:hAnsi="맑은 고딕" w:cs="Arial" w:hint="eastAsia"/>
          <w:b/>
          <w:bCs/>
          <w:color w:val="000000"/>
          <w:sz w:val="20"/>
          <w:szCs w:val="20"/>
          <w:lang w:eastAsia="ko-KR"/>
        </w:rPr>
        <w:t>n</w:t>
      </w:r>
      <w:r>
        <w:rPr>
          <w:rFonts w:ascii="맑은 고딕" w:eastAsia="맑은 고딕" w:hAnsi="맑은 고딕" w:cs="Arial"/>
          <w:b/>
          <w:bCs/>
          <w:color w:val="000000"/>
          <w:sz w:val="20"/>
          <w:szCs w:val="20"/>
          <w:lang w:eastAsia="ko-KR"/>
        </w:rPr>
        <w:t>dSet</w:t>
      </w:r>
      <w:proofErr w:type="spellEnd"/>
      <w:r>
        <w:rPr>
          <w:rFonts w:ascii="맑은 고딕" w:eastAsia="맑은 고딕" w:hAnsi="맑은 고딕" w:cs="Arial"/>
          <w:b/>
          <w:bCs/>
          <w:color w:val="000000"/>
          <w:sz w:val="20"/>
          <w:szCs w:val="20"/>
          <w:lang w:eastAsia="ko-KR"/>
        </w:rPr>
        <w:t>(TAS)</w:t>
      </w:r>
      <w:r>
        <w:rPr>
          <w:rFonts w:ascii="맑은 고딕" w:eastAsia="맑은 고딕" w:hAnsi="맑은 고딕" w:cs="Arial" w:hint="eastAsia"/>
          <w:b/>
          <w:bCs/>
          <w:color w:val="000000"/>
          <w:sz w:val="20"/>
          <w:szCs w:val="2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instrunction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으로</w:t>
      </w:r>
      <w:proofErr w:type="spellEnd"/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 구성된다.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하드웨어 명령어의 중요한 특징은 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Interrupt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되지 않고 프로세스가 하나의 단위처럼 처리된다는 것이다.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따라서 임계 구역 문제를 보다 쉽고 효율적으로 해결할 수 있다.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T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e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st-and-set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의 명령어는 다음과 같이 정의될 수 있다.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</w:p>
    <w:p w:rsidR="00D77C2D" w:rsidRDefault="00D77C2D" w:rsidP="004907FA">
      <w:pPr>
        <w:pStyle w:val="af5"/>
        <w:shd w:val="clear" w:color="auto" w:fill="FFFFFF"/>
        <w:spacing w:before="0" w:beforeAutospacing="0" w:after="0" w:afterAutospacing="0" w:line="288" w:lineRule="auto"/>
        <w:rPr>
          <w:rFonts w:ascii="AppleSDGothicNeo-Bold" w:hAnsi="AppleSDGothicNeo-Bold" w:cs="Arial"/>
          <w:b/>
          <w:bCs/>
          <w:color w:val="000000"/>
          <w:shd w:val="clear" w:color="auto" w:fill="FFFFFF"/>
        </w:rPr>
      </w:pPr>
      <w:r>
        <w:rPr>
          <w:rFonts w:ascii="AppleSDGothicNeo-Bold" w:hAnsi="AppleSDGothicNeo-Bold" w:cs="Arial"/>
          <w:b/>
          <w:bCs/>
          <w:color w:val="000000"/>
          <w:shd w:val="clear" w:color="auto" w:fill="FFFFFF"/>
        </w:rPr>
        <w:t>function</w:t>
      </w:r>
      <w:r>
        <w:rPr>
          <w:rFonts w:ascii="Arial" w:hAnsi="Arial" w:cs="Arial"/>
          <w:color w:val="000000"/>
          <w:shd w:val="clear" w:color="auto" w:fill="FFFFFF"/>
        </w:rPr>
        <w:t> </w:t>
      </w:r>
      <w:proofErr w:type="spellStart"/>
      <w:proofErr w:type="gramStart"/>
      <w:r>
        <w:rPr>
          <w:rFonts w:ascii="Arial" w:hAnsi="Arial" w:cs="Arial"/>
          <w:color w:val="000000"/>
          <w:shd w:val="clear" w:color="auto" w:fill="FFFFFF"/>
        </w:rPr>
        <w:t>TestandSet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Boolean *</w:t>
      </w:r>
      <w:r>
        <w:rPr>
          <w:rFonts w:ascii="바탕" w:eastAsia="바탕" w:hAnsi="바탕" w:cs="바탕"/>
          <w:color w:val="000000"/>
          <w:shd w:val="clear" w:color="auto" w:fill="FFFFFF"/>
          <w:lang w:eastAsia="ko-KR"/>
        </w:rPr>
        <w:t>target</w:t>
      </w:r>
      <w:r>
        <w:rPr>
          <w:rFonts w:ascii="Arial" w:hAnsi="Arial" w:cs="Arial"/>
          <w:color w:val="000000"/>
          <w:shd w:val="clear" w:color="auto" w:fill="FFFFFF"/>
        </w:rPr>
        <w:t>)  {         </w:t>
      </w:r>
      <w:r>
        <w:rPr>
          <w:rFonts w:ascii="AppleSDGothicNeo-Bold" w:hAnsi="AppleSDGothicNeo-Bold" w:cs="Arial"/>
          <w:b/>
          <w:bCs/>
          <w:color w:val="000000"/>
          <w:shd w:val="clear" w:color="auto" w:fill="FFFFFF"/>
        </w:rPr>
        <w:t> </w:t>
      </w:r>
    </w:p>
    <w:p w:rsidR="00D77C2D" w:rsidRDefault="00D77C2D" w:rsidP="004907FA">
      <w:pPr>
        <w:pStyle w:val="af5"/>
        <w:shd w:val="clear" w:color="auto" w:fill="FFFFFF"/>
        <w:spacing w:before="0" w:beforeAutospacing="0" w:after="0" w:afterAutospacing="0" w:line="288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ascii="AppleSDGothicNeo-Bold" w:hAnsi="AppleSDGothicNeo-Bold" w:cs="Arial"/>
          <w:b/>
          <w:bCs/>
          <w:color w:val="000000"/>
          <w:shd w:val="clear" w:color="auto" w:fill="FFFFFF"/>
          <w:lang w:eastAsia="ko-Kore-KR"/>
        </w:rPr>
        <w:tab/>
        <w:t xml:space="preserve">Boolean </w:t>
      </w:r>
      <w:r>
        <w:rPr>
          <w:rFonts w:ascii="Arial" w:hAnsi="Arial" w:cs="Arial"/>
          <w:color w:val="000000"/>
          <w:shd w:val="clear" w:color="auto" w:fill="FFFFFF"/>
        </w:rPr>
        <w:t>temp = *target;</w:t>
      </w:r>
    </w:p>
    <w:p w:rsidR="00D77C2D" w:rsidRDefault="00D77C2D" w:rsidP="004907FA">
      <w:pPr>
        <w:pStyle w:val="af5"/>
        <w:shd w:val="clear" w:color="auto" w:fill="FFFFFF"/>
        <w:spacing w:before="0" w:beforeAutospacing="0" w:after="0" w:afterAutospacing="0" w:line="288" w:lineRule="auto"/>
        <w:rPr>
          <w:rFonts w:ascii="Arial" w:hAnsi="Arial" w:cs="Arial"/>
          <w:color w:val="000000"/>
          <w:shd w:val="clear" w:color="auto" w:fill="FFFFFF"/>
          <w:lang w:eastAsia="ko-Kore-KR"/>
        </w:rPr>
      </w:pPr>
      <w:r>
        <w:rPr>
          <w:rFonts w:ascii="Arial" w:hAnsi="Arial" w:cs="Arial"/>
          <w:color w:val="000000"/>
          <w:shd w:val="clear" w:color="auto" w:fill="FFFFFF"/>
          <w:lang w:eastAsia="ko-Kore-KR"/>
        </w:rPr>
        <w:tab/>
        <w:t>*target = true;</w:t>
      </w:r>
    </w:p>
    <w:p w:rsidR="00D77C2D" w:rsidRDefault="00D77C2D" w:rsidP="004907FA">
      <w:pPr>
        <w:pStyle w:val="af5"/>
        <w:shd w:val="clear" w:color="auto" w:fill="FFFFFF"/>
        <w:spacing w:before="0" w:beforeAutospacing="0" w:after="0" w:afterAutospacing="0" w:line="288" w:lineRule="auto"/>
        <w:rPr>
          <w:rFonts w:ascii="Arial" w:hAnsi="Arial" w:cs="Arial"/>
          <w:color w:val="000000"/>
          <w:lang w:eastAsia="ko-Kore-KR"/>
        </w:rPr>
      </w:pPr>
      <w:r>
        <w:rPr>
          <w:rFonts w:ascii="Arial" w:hAnsi="Arial" w:cs="Arial"/>
          <w:color w:val="000000"/>
          <w:shd w:val="clear" w:color="auto" w:fill="FFFFFF"/>
          <w:lang w:eastAsia="ko-Kore-KR"/>
        </w:rPr>
        <w:tab/>
        <w:t>return temp;</w:t>
      </w:r>
    </w:p>
    <w:p w:rsidR="00D77C2D" w:rsidRDefault="00D77C2D" w:rsidP="004907FA">
      <w:pPr>
        <w:pStyle w:val="af5"/>
        <w:shd w:val="clear" w:color="auto" w:fill="FFFFFF"/>
        <w:spacing w:before="0" w:beforeAutospacing="0" w:after="0" w:afterAutospacing="0" w:line="288" w:lineRule="auto"/>
        <w:rPr>
          <w:rFonts w:ascii="Arial" w:hAnsi="Arial" w:cs="Arial" w:hint="eastAsia"/>
          <w:color w:val="000000"/>
          <w:lang w:eastAsia="ko-KR"/>
        </w:rPr>
      </w:pPr>
      <w:r>
        <w:rPr>
          <w:rFonts w:ascii="Arial" w:hAnsi="Arial" w:cs="Arial" w:hint="eastAsia"/>
          <w:color w:val="000000"/>
          <w:lang w:eastAsia="ko-KR"/>
        </w:rPr>
        <w:t>}</w:t>
      </w:r>
    </w:p>
    <w:p w:rsidR="00D77C2D" w:rsidRPr="00D77C2D" w:rsidRDefault="00D77C2D" w:rsidP="004907FA">
      <w:pPr>
        <w:shd w:val="clear" w:color="auto" w:fill="FFFFFF"/>
        <w:spacing w:before="100" w:beforeAutospacing="1" w:after="100" w:afterAutospacing="1" w:line="288" w:lineRule="auto"/>
        <w:jc w:val="both"/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</w:pP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lastRenderedPageBreak/>
        <w:t>target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이라는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이 있고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이를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잠시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temp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에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넣고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target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을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true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로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하고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temp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를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리턴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한다.</w:t>
      </w:r>
      <w:r w:rsidRPr="00D77C2D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 xml:space="preserve"> 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target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의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현재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값을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반환하면서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target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값을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바꾼다는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것을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한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번에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수행한다는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것을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유의해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야 한다.</w:t>
      </w:r>
      <w:r w:rsidRPr="00D77C2D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이렇게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하면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간단하게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D77C2D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ja-JP"/>
        </w:rPr>
        <w:t>M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u</w:t>
      </w:r>
      <w:r w:rsidRPr="00D77C2D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ko-KR"/>
        </w:rPr>
        <w:t>tual Exclusion</w:t>
      </w:r>
      <w:r w:rsidRPr="00D77C2D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을 보장할 수 있다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. 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lock</w:t>
      </w:r>
      <w:r w:rsidRPr="00D77C2D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이라는 변수를 하나 더 두어서 </w:t>
      </w:r>
      <w:r w:rsidRPr="00D77C2D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lock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의 초기값이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false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TAS</w:t>
      </w:r>
      <w:proofErr w:type="spellStart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거치면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return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false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가 되고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lock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은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true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가 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 상태에서 다른 프로세스가 들어가려 하면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T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r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ue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인 상태이니 임계 구역에 들어가지 못한다.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H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W Solution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의 장점은 구현이 간단하지만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SW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와 마찬가지로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B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u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sy waiting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이 발생한다는 것이다.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이 문제를 해결하기 위해 </w:t>
      </w:r>
      <w:r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Semaphore</w:t>
      </w:r>
      <w:r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가 등장하였다.</w:t>
      </w:r>
    </w:p>
    <w:p w:rsidR="00261578" w:rsidRPr="00261578" w:rsidRDefault="00D77C2D" w:rsidP="004907FA">
      <w:pPr>
        <w:shd w:val="clear" w:color="auto" w:fill="FFFFFF"/>
        <w:spacing w:before="100" w:beforeAutospacing="1" w:after="100" w:afterAutospacing="1" w:line="288" w:lineRule="auto"/>
        <w:jc w:val="both"/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</w:pPr>
      <w:r w:rsidRPr="00261578">
        <w:rPr>
          <w:rFonts w:ascii="맑은 고딕" w:eastAsia="맑은 고딕" w:hAnsi="맑은 고딕" w:cs="Arial"/>
          <w:b/>
          <w:bCs/>
          <w:color w:val="000000"/>
          <w:sz w:val="22"/>
          <w:szCs w:val="22"/>
          <w:lang w:eastAsia="ko-KR"/>
        </w:rPr>
        <w:t>3. Semaphore :</w:t>
      </w:r>
      <w:r>
        <w:rPr>
          <w:rFonts w:ascii="맑은 고딕" w:eastAsia="맑은 고딕" w:hAnsi="맑은 고딕" w:cs="Arial"/>
          <w:b/>
          <w:bCs/>
          <w:color w:val="000000"/>
          <w:sz w:val="20"/>
          <w:szCs w:val="20"/>
          <w:lang w:eastAsia="ko-KR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세마포(</w:t>
      </w:r>
      <w:r w:rsidR="002F557D" w:rsidRPr="00261578">
        <w:rPr>
          <w:rFonts w:asciiTheme="majorEastAsia" w:eastAsiaTheme="majorEastAsia" w:hAnsiTheme="majorEastAsia" w:cs=".Apple SD Gothic NeoI"/>
          <w:color w:val="353535"/>
          <w:sz w:val="20"/>
          <w:szCs w:val="20"/>
          <w:lang w:eastAsia="ja-JP"/>
        </w:rPr>
        <w:t>Semaphore)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는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동기화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문제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(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임계구역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문제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) 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해결을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위한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소프트웨어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도구이다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구조적으로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정수형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변수와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두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개의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동작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(</w:t>
      </w:r>
      <w:r w:rsidR="004907FA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P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,</w:t>
      </w:r>
      <w:r w:rsidR="004907FA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V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)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으로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구성되어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두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개의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동작은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값을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증가시키거나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(V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동작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) 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검사하는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역할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(P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동작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)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을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한다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. </w:t>
      </w:r>
      <w:r w:rsidR="004907FA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P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동작을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</w:t>
      </w:r>
      <w:r w:rsidR="004907FA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wait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()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라고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하고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</w:t>
      </w:r>
      <w:r w:rsidR="004907FA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V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동작을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</w:t>
      </w:r>
      <w:r w:rsidR="004907FA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signal(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)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이라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한다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 P</w:t>
      </w:r>
      <w:r w:rsidR="00A85BF1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 xml:space="preserve">동작을 하게 되면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값이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1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만큼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감소되고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값이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0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보다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작게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되면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세마포에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존재하는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리스트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(Queue)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에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쓰레드를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넣고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block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시킨다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 V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동작은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값을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1 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증가시키고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리스트에서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쓰레드를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방출한다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세마포는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메인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메모리에서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쓰레드가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동작할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때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갈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있는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또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다른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루트인데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동기화를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위해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존재하는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것이다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여기서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값은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권한의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개수라고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할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세마포는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동기화의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조건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중에서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상호배타의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역할을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위해서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F557D"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존재한다</w:t>
      </w:r>
      <w:r w:rsidR="002F557D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</w:t>
      </w:r>
      <w:r w:rsidR="004907FA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261578" w:rsidRPr="00261578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또한 </w:t>
      </w:r>
      <w:proofErr w:type="spellStart"/>
      <w:r w:rsidR="00261578" w:rsidRPr="00261578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세마포는</w:t>
      </w:r>
      <w:proofErr w:type="spellEnd"/>
      <w:r w:rsidR="00261578" w:rsidRPr="00261578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프로세스 실행 순서를 원하는 대로 제어하는 역할로도 사용할 수 있고 이를 </w:t>
      </w:r>
      <w:r w:rsidR="00261578"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ordering</w:t>
      </w:r>
      <w:r w:rsidR="00261578" w:rsidRPr="00261578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이라 한다.</w:t>
      </w:r>
      <w:r w:rsid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</w:p>
    <w:p w:rsidR="004907FA" w:rsidRPr="00261578" w:rsidRDefault="00261578" w:rsidP="00261578">
      <w:pPr>
        <w:shd w:val="clear" w:color="auto" w:fill="FFFFFF"/>
        <w:spacing w:before="100" w:beforeAutospacing="1" w:after="100" w:afterAutospacing="1" w:line="288" w:lineRule="auto"/>
        <w:jc w:val="both"/>
        <w:rPr>
          <w:rFonts w:asciiTheme="majorEastAsia" w:eastAsiaTheme="majorEastAsia" w:hAnsiTheme="majorEastAsia" w:cs="Arial" w:hint="eastAsia"/>
          <w:b/>
          <w:bCs/>
          <w:color w:val="000000"/>
          <w:sz w:val="20"/>
          <w:szCs w:val="20"/>
          <w:lang w:eastAsia="ko-KR"/>
        </w:rPr>
      </w:pPr>
      <w:r w:rsidRPr="00261578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>3_</w:t>
      </w:r>
      <w:r w:rsidR="004907FA" w:rsidRPr="00261578">
        <w:rPr>
          <w:rFonts w:asciiTheme="majorEastAsia" w:eastAsiaTheme="majorEastAsia" w:hAnsiTheme="majorEastAsia" w:cs="AppleSystemUIFont" w:hint="eastAsia"/>
          <w:b/>
          <w:bCs/>
          <w:color w:val="353535"/>
          <w:sz w:val="20"/>
          <w:szCs w:val="20"/>
          <w:lang w:eastAsia="ko-KR"/>
        </w:rPr>
        <w:t>1</w:t>
      </w:r>
      <w:r w:rsidR="004907FA" w:rsidRPr="00261578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 xml:space="preserve">) </w:t>
      </w:r>
      <w:r>
        <w:rPr>
          <w:rFonts w:asciiTheme="majorEastAsia" w:eastAsiaTheme="majorEastAsia" w:hAnsiTheme="majorEastAsia" w:cs="AppleSystemUIFont" w:hint="eastAsia"/>
          <w:b/>
          <w:bCs/>
          <w:color w:val="353535"/>
          <w:sz w:val="20"/>
          <w:szCs w:val="20"/>
          <w:lang w:eastAsia="ko-KR"/>
        </w:rPr>
        <w:t>P</w:t>
      </w:r>
      <w:r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>roducer-Consumer Problems</w:t>
      </w:r>
      <w:r w:rsidR="004907FA" w:rsidRPr="00261578">
        <w:rPr>
          <w:rFonts w:asciiTheme="majorEastAsia" w:eastAsiaTheme="majorEastAsia" w:hAnsiTheme="majorEastAsia" w:cs="AppleSystemUIFont" w:hint="eastAsia"/>
          <w:b/>
          <w:bCs/>
          <w:color w:val="353535"/>
          <w:sz w:val="20"/>
          <w:szCs w:val="20"/>
          <w:lang w:eastAsia="ko-KR"/>
        </w:rPr>
        <w:t>:</w:t>
      </w:r>
      <w:r w:rsidR="004907FA" w:rsidRPr="00261578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 xml:space="preserve"> </w:t>
      </w:r>
      <w:r w:rsidRPr="00261578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생산자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-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소비자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문제는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생산자가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데이터를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생상하면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소비자는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그것을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소비하는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형태에서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발생하는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문제를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말한다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.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생산자가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데이터를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생산하면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버퍼에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보관을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되고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소비자는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버퍼에서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데이터를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빼내어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사용한다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하지만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현실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시스템에는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크기가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유한하다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크기가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정해져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버퍼이기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때문에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Bounded Buffer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라고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불린다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생산자는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가득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차면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이상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넣을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수가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없다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반대로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소비자는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비면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수가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없다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생산자와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제어하는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세마포는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초기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size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값으로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가지게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된다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데이터가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계속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버퍼에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들어가는데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size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만큼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들어가게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되면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생산자는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block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되어야한다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반대로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소비자의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세마포는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비어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block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되어야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하므로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초기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값으로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0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가진다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버퍼에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데이터가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들어오면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정수의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증가시키고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데이터가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없는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빈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버퍼가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되었을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acquire()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명령으로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데이터를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빼내오려고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한다면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정수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0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보다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작은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값을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가지게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되므로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소비자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쓰레드를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block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시킨다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두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개의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세마포는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release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명령을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보내게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되면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상대방의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세마포를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풀어주어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동작을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할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한다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이렇게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제어를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되면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CPU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무한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루프를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돌고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작업을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것을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막을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</w:t>
      </w:r>
    </w:p>
    <w:p w:rsidR="00261578" w:rsidRDefault="00261578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</w:pPr>
    </w:p>
    <w:p w:rsidR="00261578" w:rsidRDefault="00261578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</w:pPr>
    </w:p>
    <w:p w:rsidR="00261578" w:rsidRDefault="00261578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</w:pPr>
      <w:r>
        <w:rPr>
          <w:rFonts w:ascii="맑은 고딕" w:eastAsia="맑은 고딕" w:hAnsi="맑은 고딕" w:cs="Arial" w:hint="eastAsia"/>
          <w:noProof/>
          <w:color w:val="000000"/>
          <w:sz w:val="20"/>
          <w:szCs w:val="20"/>
          <w:lang w:eastAsia="ko-KR"/>
        </w:rPr>
        <w:drawing>
          <wp:inline distT="0" distB="0" distL="0" distR="0">
            <wp:extent cx="5274945" cy="189484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20-05-29 오후 4.44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78" w:rsidRDefault="00261578" w:rsidP="00261578">
      <w:pPr>
        <w:shd w:val="clear" w:color="auto" w:fill="FFFFFF"/>
        <w:spacing w:before="100" w:beforeAutospacing="1" w:after="100" w:afterAutospacing="1" w:line="288" w:lineRule="auto"/>
        <w:jc w:val="center"/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</w:pP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&lt;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 xml:space="preserve">생산자 소비자 문제를 해결하기 위한 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 xml:space="preserve">Semaphore 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S</w:t>
      </w:r>
      <w:r>
        <w:rPr>
          <w:rFonts w:ascii="맑은 고딕" w:eastAsia="맑은 고딕" w:hAnsi="맑은 고딕" w:cs="Arial" w:hint="eastAsia"/>
          <w:color w:val="000000"/>
          <w:sz w:val="20"/>
          <w:szCs w:val="20"/>
          <w:lang w:eastAsia="ko-KR"/>
        </w:rPr>
        <w:t>o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lution&gt;</w:t>
      </w:r>
    </w:p>
    <w:p w:rsidR="007439C2" w:rsidRDefault="00261578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ja-JP"/>
        </w:rPr>
      </w:pPr>
      <w:r w:rsidRPr="00261578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>3_</w:t>
      </w:r>
      <w:r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>2</w:t>
      </w:r>
      <w:r w:rsidRPr="00261578"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 xml:space="preserve">) </w:t>
      </w:r>
      <w:r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>Dining-Philosophers</w:t>
      </w:r>
      <w:r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 xml:space="preserve"> Problems</w:t>
      </w:r>
      <w:r w:rsidRPr="00261578">
        <w:rPr>
          <w:rFonts w:asciiTheme="majorEastAsia" w:eastAsiaTheme="majorEastAsia" w:hAnsiTheme="majorEastAsia" w:cs="AppleSystemUIFont" w:hint="eastAsia"/>
          <w:b/>
          <w:bCs/>
          <w:color w:val="353535"/>
          <w:sz w:val="20"/>
          <w:szCs w:val="20"/>
          <w:lang w:eastAsia="ko-KR"/>
        </w:rPr>
        <w:t>:</w:t>
      </w:r>
      <w:r>
        <w:rPr>
          <w:rFonts w:asciiTheme="majorEastAsia" w:eastAsiaTheme="majorEastAsia" w:hAnsiTheme="majorEastAsia" w:cs="AppleSystemUIFont"/>
          <w:b/>
          <w:bCs/>
          <w:color w:val="353535"/>
          <w:sz w:val="20"/>
          <w:szCs w:val="20"/>
          <w:lang w:eastAsia="ko-KR"/>
        </w:rPr>
        <w:t xml:space="preserve"> 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5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명의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철학자가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식사를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하고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상황을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가정한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문제이다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철학자들이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원형의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테이블에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앉아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있는데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철학자들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사이에는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젓가락이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놓여있다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하지만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젓가락이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한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쌍이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놓여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게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아니라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하나가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놓여있는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상황이다</w:t>
      </w:r>
      <w:r w:rsidRPr="00261578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</w:t>
      </w:r>
    </w:p>
    <w:p w:rsidR="007439C2" w:rsidRDefault="007439C2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ja-JP"/>
        </w:rPr>
      </w:pPr>
      <w:r>
        <w:rPr>
          <w:rFonts w:asciiTheme="majorEastAsia" w:eastAsiaTheme="majorEastAsia" w:hAnsiTheme="majorEastAsia" w:cs="AppleSystemUIFont"/>
          <w:noProof/>
          <w:color w:val="353535"/>
          <w:sz w:val="20"/>
          <w:szCs w:val="20"/>
          <w:lang w:eastAsia="ja-JP"/>
        </w:rPr>
        <w:drawing>
          <wp:inline distT="0" distB="0" distL="0" distR="0">
            <wp:extent cx="2041470" cy="1817511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4035D5058FAF68F2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10" cy="18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CD" w:rsidRDefault="00261578" w:rsidP="00F34FCD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  <w:r>
        <w:rPr>
          <w:rStyle w:val="af7"/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footnoteReference w:id="19"/>
      </w:r>
      <w:r w:rsidRPr="00261578">
        <w:rPr>
          <w:rFonts w:ascii=".Apple SD Gothic NeoI" w:eastAsia=".Apple SD Gothic NeoI" w:hAnsiTheme="minorHAnsi" w:cs=".Apple SD Gothic NeoI" w:hint="eastAsia"/>
          <w:color w:val="353535"/>
          <w:sz w:val="20"/>
          <w:szCs w:val="20"/>
          <w:lang w:eastAsia="ja-JP"/>
        </w:rPr>
        <w:t>철학자에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대한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정보는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같다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젓가락에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대한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양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옆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철학자에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대해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공통적인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데이터를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접근하는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같다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임계구역에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접근하는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같아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명의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철학자가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젓가락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, 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즉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임계구역에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하면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다른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철학자는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그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구역에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할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없다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그러면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이와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같은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상황을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세마포를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이용해서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상호배타를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만족시키는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상황을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만들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것이다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7439C2"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하나의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젓가락에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대한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세마포는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정수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값의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초기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값으로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1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가진다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철학자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명이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하면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다른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철학자가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못하므로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1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명만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하게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만들기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위해서이다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.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철학자라는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자신의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고유번호를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가지고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왼쪽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젓가락과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오른쪽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젓가락을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가질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7439C2"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만약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왼쪽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젓가락과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오른쪽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젓가락을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모두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가지게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되면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식사를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동작을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수행하고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그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젓가락을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놓고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생각을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동작에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빠지게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된다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.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하지만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위와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같은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코드를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실행하면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문제가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발생한다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바로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모든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철학자가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식사를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못해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굶어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lastRenderedPageBreak/>
        <w:t>죽는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상황인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starvation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인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상태가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발생할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있기</w:t>
      </w:r>
      <w:r w:rsidRPr="00261578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Pr="0026157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때문이다</w:t>
      </w:r>
      <w:r w:rsidR="00F34FC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이런</w:t>
      </w:r>
      <w:r w:rsid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상태를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</w:t>
      </w:r>
      <w:r w:rsid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 xml:space="preserve"> </w:t>
      </w:r>
      <w:r w:rsidR="007439C2">
        <w:rPr>
          <w:rFonts w:ascii=".Apple SD Gothic NeoI" w:eastAsia=".Apple SD Gothic NeoI" w:hAnsi="AppleSystemUIFont" w:cs=".Apple SD Gothic NeoI"/>
          <w:color w:val="353535"/>
          <w:sz w:val="20"/>
          <w:szCs w:val="20"/>
          <w:lang w:eastAsia="ja-JP"/>
        </w:rPr>
        <w:t>Deadlock</w:t>
      </w:r>
      <w:r w:rsid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ko-KR"/>
        </w:rPr>
        <w:t>이라고 한다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동기화를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세마포를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통해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설계를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하였는데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교착상태에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빠져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모든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자원이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임계구역에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접근을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하지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못하게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되는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7439C2" w:rsidRPr="007439C2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것이다</w:t>
      </w:r>
      <w:r w:rsidR="007439C2" w:rsidRP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  <w:r w:rsid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D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e</w:t>
      </w:r>
      <w:r w:rsid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>adlock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은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 w:rsidRPr="007439C2">
        <w:rPr>
          <w:rFonts w:ascii="AppleSystemUIFont" w:eastAsia=".Apple SD Gothic NeoI" w:hAnsi="AppleSystemUIFont" w:cs="AppleSystemUIFont"/>
          <w:b/>
          <w:bCs/>
          <w:color w:val="353535"/>
          <w:sz w:val="20"/>
          <w:szCs w:val="20"/>
          <w:lang w:eastAsia="ko-KR"/>
        </w:rPr>
        <w:t>B</w:t>
      </w:r>
      <w:r w:rsidR="007439C2" w:rsidRPr="007439C2">
        <w:rPr>
          <w:rFonts w:ascii="AppleSystemUIFont" w:eastAsia=".Apple SD Gothic NeoI" w:hAnsi="AppleSystemUIFont" w:cs="AppleSystemUIFont" w:hint="eastAsia"/>
          <w:b/>
          <w:bCs/>
          <w:color w:val="353535"/>
          <w:sz w:val="20"/>
          <w:szCs w:val="20"/>
          <w:lang w:eastAsia="ko-KR"/>
        </w:rPr>
        <w:t>a</w:t>
      </w:r>
      <w:r w:rsidR="007439C2" w:rsidRPr="007439C2">
        <w:rPr>
          <w:rFonts w:ascii="AppleSystemUIFont" w:eastAsia=".Apple SD Gothic NeoI" w:hAnsi="AppleSystemUIFont" w:cs="AppleSystemUIFont"/>
          <w:b/>
          <w:bCs/>
          <w:color w:val="353535"/>
          <w:sz w:val="20"/>
          <w:szCs w:val="20"/>
          <w:lang w:eastAsia="ko-KR"/>
        </w:rPr>
        <w:t>nker’s Algorithm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을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통해서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회피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할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수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있다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.</w:t>
      </w:r>
      <w:r w:rsid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교착상태에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빠질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가능성이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있는지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판단하기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위해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상태를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proofErr w:type="spellStart"/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안전상태</w:t>
      </w:r>
      <w:proofErr w:type="spellEnd"/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,</w:t>
      </w:r>
      <w:r w:rsid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불안전상태로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나누는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것이다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.</w:t>
      </w:r>
      <w:r w:rsid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즉</w:t>
      </w:r>
      <w:r w:rsidR="007439C2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>, Banker’s Algorithm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에서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운영체제는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안전상태를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유지할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수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있는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요구만을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수락하고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불안전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상태를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초래할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사용자의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요구는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나중에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만족될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수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있도록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하는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것이다</w:t>
      </w:r>
      <w:r w:rsidR="007439C2"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.</w:t>
      </w:r>
      <w:r w:rsidR="00F34FCD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 xml:space="preserve"> </w:t>
      </w:r>
    </w:p>
    <w:p w:rsidR="00611967" w:rsidRDefault="00611967" w:rsidP="00F34FCD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</w:pPr>
      <w:r>
        <w:rPr>
          <w:rFonts w:ascii="AppleSystemUIFont" w:eastAsia=".Apple SD Gothic NeoI" w:hAnsi="AppleSystemUIFont" w:cs="AppleSystemUIFont"/>
          <w:noProof/>
          <w:color w:val="353535"/>
          <w:sz w:val="20"/>
          <w:szCs w:val="20"/>
          <w:lang w:eastAsia="ko-KR"/>
        </w:rPr>
        <w:drawing>
          <wp:inline distT="0" distB="0" distL="0" distR="0">
            <wp:extent cx="5274945" cy="1662430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20-05-29 오후 5.15.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67" w:rsidRDefault="00611967" w:rsidP="00F34FCD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  <w:r>
        <w:rPr>
          <w:rFonts w:ascii="AppleSystemUIFont" w:eastAsia=".Apple SD Gothic NeoI" w:hAnsi="AppleSystemUIFont" w:cs="AppleSystemUIFont"/>
          <w:noProof/>
          <w:color w:val="353535"/>
          <w:sz w:val="20"/>
          <w:szCs w:val="20"/>
          <w:lang w:eastAsia="ko-KR"/>
        </w:rPr>
        <w:drawing>
          <wp:inline distT="0" distB="0" distL="0" distR="0">
            <wp:extent cx="5274945" cy="172974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20-05-29 오후 5.16.2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67" w:rsidRPr="00611967" w:rsidRDefault="00611967" w:rsidP="00F34FCD">
      <w:pPr>
        <w:shd w:val="clear" w:color="auto" w:fill="FFFFFF"/>
        <w:spacing w:before="100" w:beforeAutospacing="1" w:after="100" w:afterAutospacing="1" w:line="295" w:lineRule="auto"/>
        <w:jc w:val="both"/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</w:pP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3개의 프로세스와 자원 </w:t>
      </w:r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R1= 10, R2 = 5, R3 = 7</w:t>
      </w: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이라고 할 때 표2의 시스템 상태를 보면 이 시스템은 안전 상태라고 판단할 수 있다.</w:t>
      </w:r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그 이유는 현재 </w:t>
      </w:r>
      <w:proofErr w:type="spellStart"/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Avaialble</w:t>
      </w:r>
      <w:proofErr w:type="spellEnd"/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자원이 </w:t>
      </w:r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[3,3,1]</w:t>
      </w: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인데 </w:t>
      </w:r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p1, P2</w:t>
      </w: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에는 할당할 수 없지만 </w:t>
      </w:r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P3</w:t>
      </w: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</w:t>
      </w:r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프로세스에 할당하여 할당한 자원을 해제하면 </w:t>
      </w:r>
      <w:proofErr w:type="spellStart"/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Avaliable</w:t>
      </w:r>
      <w:proofErr w:type="spellEnd"/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자원은 </w:t>
      </w:r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[5,4,4]</w:t>
      </w: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>가 되기 때문이다.</w:t>
      </w:r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 xml:space="preserve"> </w:t>
      </w: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따라서 순서를 </w:t>
      </w:r>
      <w:r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ko-KR"/>
        </w:rPr>
        <w:t>[P3, P2, P1]</w:t>
      </w:r>
      <w:r w:rsidRPr="00611967">
        <w:rPr>
          <w:rFonts w:asciiTheme="majorEastAsia" w:eastAsiaTheme="majorEastAsia" w:hAnsiTheme="majorEastAsia" w:cs="AppleSystemUIFont" w:hint="eastAsia"/>
          <w:color w:val="353535"/>
          <w:sz w:val="20"/>
          <w:szCs w:val="20"/>
          <w:lang w:eastAsia="ko-KR"/>
        </w:rPr>
        <w:t xml:space="preserve"> 로 하게 되면 안정 조건에 해당하는 것이다.</w:t>
      </w:r>
    </w:p>
    <w:p w:rsidR="00611967" w:rsidRPr="00611967" w:rsidRDefault="004907FA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Theme="majorEastAsia" w:eastAsiaTheme="majorEastAsia" w:hAnsiTheme="majorEastAsia" w:cs=".Apple SD Gothic NeoI" w:hint="eastAsia"/>
          <w:noProof/>
          <w:color w:val="353535"/>
          <w:sz w:val="20"/>
          <w:szCs w:val="20"/>
          <w:lang w:val="ja-JP" w:eastAsia="ko-KR"/>
        </w:rPr>
      </w:pPr>
      <w:r w:rsidRPr="007439C2">
        <w:rPr>
          <w:rFonts w:ascii="맑은 고딕" w:eastAsia="맑은 고딕" w:hAnsi="맑은 고딕" w:cs="Arial"/>
          <w:b/>
          <w:bCs/>
          <w:color w:val="000000"/>
          <w:sz w:val="22"/>
          <w:szCs w:val="22"/>
          <w:lang w:eastAsia="ko-KR"/>
        </w:rPr>
        <w:t>4</w:t>
      </w:r>
      <w:r w:rsidRPr="007439C2">
        <w:rPr>
          <w:rFonts w:ascii="맑은 고딕" w:eastAsia="맑은 고딕" w:hAnsi="맑은 고딕" w:cs="Arial"/>
          <w:b/>
          <w:bCs/>
          <w:color w:val="000000"/>
          <w:sz w:val="22"/>
          <w:szCs w:val="22"/>
          <w:lang w:eastAsia="ko-KR"/>
        </w:rPr>
        <w:t xml:space="preserve">. </w:t>
      </w:r>
      <w:r w:rsidRPr="007439C2">
        <w:rPr>
          <w:rFonts w:ascii="맑은 고딕" w:eastAsia="맑은 고딕" w:hAnsi="맑은 고딕" w:cs="Arial"/>
          <w:b/>
          <w:bCs/>
          <w:color w:val="000000"/>
          <w:sz w:val="22"/>
          <w:szCs w:val="22"/>
          <w:lang w:eastAsia="ko-KR"/>
        </w:rPr>
        <w:t xml:space="preserve">Monitor: </w:t>
      </w:r>
      <w:r w:rsidR="00611967" w:rsidRPr="00611967">
        <w:rPr>
          <w:rFonts w:ascii=".Apple SD Gothic NeoI" w:eastAsia=".Apple SD Gothic NeoI" w:hAnsiTheme="minorHAnsi" w:cs=".Apple SD Gothic NeoI" w:hint="eastAsia"/>
          <w:color w:val="353535"/>
          <w:sz w:val="20"/>
          <w:szCs w:val="20"/>
          <w:lang w:eastAsia="ja-JP"/>
        </w:rPr>
        <w:t>동기화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문제를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해결하기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위해서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우리는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세마포라는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도구를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사용하였다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하지만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동기화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문제를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해결하는데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세마포만이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사용되지는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않는다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세마포의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경우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오래된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동기화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도구라고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현재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사용되는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도구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중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하나가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모니터이다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  <w:r w:rsid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 </w:t>
      </w:r>
      <w:r w:rsidR="00611967" w:rsidRPr="00611967">
        <w:rPr>
          <w:rFonts w:ascii=".Apple SD Gothic NeoI" w:eastAsia=".Apple SD Gothic NeoI" w:hAnsiTheme="minorHAnsi" w:cs=".Apple SD Gothic NeoI" w:hint="eastAsia"/>
          <w:color w:val="353535"/>
          <w:sz w:val="20"/>
          <w:szCs w:val="20"/>
          <w:lang w:eastAsia="ja-JP"/>
        </w:rPr>
        <w:t>세마포가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어셈블리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언어에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적합한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도구라면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모니터는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그보다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고수준인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언어의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도구라고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.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공유자원과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공유자원에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대한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접근함수가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존재한다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이러한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구역을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임계구역이라고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모니터의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경우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두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개의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queue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가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있는데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각각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배타동기와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조건동기의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역할을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배타동기의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queue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하나의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쓰레드만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공유자원에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있게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작용을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공간이다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특정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쓰레드가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공유자원을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사용하는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함수를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사용하고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있으면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다른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접근을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없고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대기해야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한다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조건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동기의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 queue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lastRenderedPageBreak/>
        <w:t>진입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쓰레드가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블록되면서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새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쓰레드가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진입가능하게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하는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공간이다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새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조건동기로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블록된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쓰레드를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깨울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 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깨워진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쓰레드는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현재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쓰레드가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나가면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재진입할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수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eastAsia="ja-JP"/>
        </w:rPr>
        <w:t>있다</w:t>
      </w:r>
      <w:r w:rsidR="00611967" w:rsidRPr="00611967"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ja-JP"/>
        </w:rPr>
        <w:t>.</w:t>
      </w:r>
      <w:r w:rsidR="00611967" w:rsidRPr="00611967">
        <w:rPr>
          <w:rFonts w:ascii=".Apple SD Gothic NeoI" w:eastAsia=".Apple SD Gothic NeoI" w:hAnsi="AppleSystemUIFont" w:cs=".Apple SD Gothic NeoI" w:hint="eastAsia"/>
          <w:noProof/>
          <w:color w:val="353535"/>
          <w:sz w:val="20"/>
          <w:szCs w:val="20"/>
          <w:lang w:val="ja-JP" w:eastAsia="ja-JP"/>
        </w:rPr>
        <w:t xml:space="preserve"> </w:t>
      </w:r>
      <w:r w:rsidR="00611967">
        <w:rPr>
          <w:rFonts w:ascii=".Apple SD Gothic NeoI" w:eastAsia=".Apple SD Gothic NeoI" w:hAnsi="AppleSystemUIFont" w:cs=".Apple SD Gothic NeoI" w:hint="eastAsia"/>
          <w:noProof/>
          <w:color w:val="353535"/>
          <w:sz w:val="20"/>
          <w:szCs w:val="20"/>
          <w:lang w:val="ja-JP" w:eastAsia="ko-KR"/>
        </w:rPr>
        <w:t xml:space="preserve">아래 그림은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모니터의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구조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ko-KR"/>
        </w:rPr>
        <w:t>를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간단히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나타낸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그림이다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.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모니터는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공유</w:t>
      </w:r>
      <w:r w:rsidR="00611967" w:rsidRPr="00611967">
        <w:rPr>
          <w:rFonts w:asciiTheme="majorEastAsia" w:eastAsiaTheme="majorEastAsia" w:hAnsiTheme="majorEastAsia" w:cs="AppleSystemUIFontBold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자원</w:t>
      </w:r>
      <w:r w:rsidR="00611967" w:rsidRPr="00611967">
        <w:rPr>
          <w:rFonts w:asciiTheme="majorEastAsia" w:eastAsiaTheme="majorEastAsia" w:hAnsiTheme="majorEastAsia" w:cs="AppleSystemUIFontBold"/>
          <w:color w:val="353535"/>
          <w:sz w:val="20"/>
          <w:szCs w:val="20"/>
          <w:lang w:eastAsia="ja-JP"/>
        </w:rPr>
        <w:t xml:space="preserve"> +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공유</w:t>
      </w:r>
      <w:r w:rsidR="00611967" w:rsidRPr="00611967">
        <w:rPr>
          <w:rFonts w:asciiTheme="majorEastAsia" w:eastAsiaTheme="majorEastAsia" w:hAnsiTheme="majorEastAsia" w:cs="AppleSystemUIFontBold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자원</w:t>
      </w:r>
      <w:r w:rsidR="00611967" w:rsidRPr="00611967">
        <w:rPr>
          <w:rFonts w:asciiTheme="majorEastAsia" w:eastAsiaTheme="majorEastAsia" w:hAnsiTheme="majorEastAsia" w:cs="AppleSystemUIFontBold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접근함수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로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이루어져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있고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, 2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개의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큐를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가지고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있다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 xml:space="preserve">. 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각각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</w:t>
      </w:r>
      <w:r w:rsidR="00611967" w:rsidRPr="00611967">
        <w:rPr>
          <w:rFonts w:asciiTheme="majorEastAsia" w:eastAsiaTheme="majorEastAsia" w:hAnsiTheme="majorEastAsia" w:cs="AppleSystemUIFontBold"/>
          <w:color w:val="353535"/>
          <w:sz w:val="20"/>
          <w:szCs w:val="20"/>
          <w:lang w:eastAsia="ja-JP"/>
        </w:rPr>
        <w:t>mutual exclusion(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상호배타</w:t>
      </w:r>
      <w:r w:rsidR="00611967" w:rsidRPr="00611967">
        <w:rPr>
          <w:rFonts w:asciiTheme="majorEastAsia" w:eastAsiaTheme="majorEastAsia" w:hAnsiTheme="majorEastAsia" w:cs="AppleSystemUIFontBold"/>
          <w:color w:val="353535"/>
          <w:sz w:val="20"/>
          <w:szCs w:val="20"/>
          <w:lang w:eastAsia="ja-JP"/>
        </w:rPr>
        <w:t>) queue, conditional synchronization(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조건동기</w:t>
      </w:r>
      <w:r w:rsidR="00611967" w:rsidRPr="00611967">
        <w:rPr>
          <w:rFonts w:asciiTheme="majorEastAsia" w:eastAsiaTheme="majorEastAsia" w:hAnsiTheme="majorEastAsia" w:cs="AppleSystemUIFontBold"/>
          <w:color w:val="353535"/>
          <w:sz w:val="20"/>
          <w:szCs w:val="20"/>
          <w:lang w:eastAsia="ja-JP"/>
        </w:rPr>
        <w:t>) queue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 </w:t>
      </w:r>
      <w:r w:rsidR="00611967" w:rsidRPr="00611967">
        <w:rPr>
          <w:rFonts w:asciiTheme="majorEastAsia" w:eastAsiaTheme="majorEastAsia" w:hAnsiTheme="majorEastAsia" w:cs=".Apple SD Gothic NeoI" w:hint="eastAsia"/>
          <w:color w:val="353535"/>
          <w:sz w:val="20"/>
          <w:szCs w:val="20"/>
          <w:lang w:eastAsia="ja-JP"/>
        </w:rPr>
        <w:t>이다</w:t>
      </w:r>
      <w:r w:rsidR="00611967" w:rsidRPr="00611967">
        <w:rPr>
          <w:rFonts w:asciiTheme="majorEastAsia" w:eastAsiaTheme="majorEastAsia" w:hAnsiTheme="majorEastAsia" w:cs="AppleSystemUIFont"/>
          <w:color w:val="353535"/>
          <w:sz w:val="20"/>
          <w:szCs w:val="20"/>
          <w:lang w:eastAsia="ja-JP"/>
        </w:rPr>
        <w:t>.</w:t>
      </w:r>
    </w:p>
    <w:p w:rsidR="004907FA" w:rsidRDefault="00611967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  <w:r>
        <w:rPr>
          <w:rFonts w:ascii=".Apple SD Gothic NeoI" w:eastAsia=".Apple SD Gothic NeoI" w:hAnsi="AppleSystemUIFont" w:cs=".Apple SD Gothic NeoI" w:hint="eastAsia"/>
          <w:noProof/>
          <w:color w:val="353535"/>
          <w:sz w:val="20"/>
          <w:szCs w:val="20"/>
          <w:lang w:val="ja-JP" w:eastAsia="ja-JP"/>
        </w:rPr>
        <w:drawing>
          <wp:inline distT="0" distB="0" distL="0" distR="0" wp14:anchorId="58BDE817" wp14:editId="087DA92E">
            <wp:extent cx="5274945" cy="29292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20-05-29 오후 5.22.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7"/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footnoteReference w:id="20"/>
      </w:r>
    </w:p>
    <w:p w:rsidR="00EE662C" w:rsidRDefault="00EE662C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</w:p>
    <w:p w:rsidR="00EE662C" w:rsidRDefault="00EE662C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</w:p>
    <w:p w:rsidR="00EE662C" w:rsidRDefault="00EE662C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</w:p>
    <w:p w:rsidR="00EE662C" w:rsidRDefault="00EE662C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</w:p>
    <w:p w:rsidR="00EE662C" w:rsidRDefault="00EE662C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</w:pPr>
    </w:p>
    <w:p w:rsidR="00EE662C" w:rsidRPr="00F34FCD" w:rsidRDefault="00EE662C" w:rsidP="004907FA">
      <w:pPr>
        <w:shd w:val="clear" w:color="auto" w:fill="FFFFFF"/>
        <w:spacing w:before="100" w:beforeAutospacing="1" w:after="100" w:afterAutospacing="1" w:line="295" w:lineRule="auto"/>
        <w:jc w:val="both"/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</w:pP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사진까지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proofErr w:type="spellStart"/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첨부하려니</w:t>
      </w:r>
      <w:proofErr w:type="spellEnd"/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/>
          <w:color w:val="353535"/>
          <w:sz w:val="20"/>
          <w:szCs w:val="20"/>
          <w:lang w:eastAsia="ko-KR"/>
        </w:rPr>
        <w:t>20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장이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넘어버린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점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양해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 xml:space="preserve"> 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부탁드립니다</w:t>
      </w:r>
      <w:r>
        <w:rPr>
          <w:rFonts w:ascii="AppleSystemUIFont" w:eastAsia=".Apple SD Gothic NeoI" w:hAnsi="AppleSystemUIFont" w:cs="AppleSystemUIFont" w:hint="eastAsia"/>
          <w:color w:val="353535"/>
          <w:sz w:val="20"/>
          <w:szCs w:val="20"/>
          <w:lang w:eastAsia="ko-KR"/>
        </w:rPr>
        <w:t>.</w:t>
      </w:r>
    </w:p>
    <w:sectPr w:rsidR="00EE662C" w:rsidRPr="00F34FCD">
      <w:footerReference w:type="default" r:id="rId28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639D6" w:rsidRDefault="00A639D6">
      <w:r>
        <w:separator/>
      </w:r>
    </w:p>
    <w:p w:rsidR="00A639D6" w:rsidRDefault="00A639D6"/>
  </w:endnote>
  <w:endnote w:type="continuationSeparator" w:id="0">
    <w:p w:rsidR="00A639D6" w:rsidRDefault="00A639D6">
      <w:r>
        <w:continuationSeparator/>
      </w:r>
    </w:p>
    <w:p w:rsidR="00A639D6" w:rsidRDefault="00A639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(본문 CS)">
    <w:altName w:val="바탕"/>
    <w:panose1 w:val="020B0604020202020204"/>
    <w:charset w:val="81"/>
    <w:family w:val="roman"/>
    <w:notTrueType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.Apple SD Gothic NeoI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ppleSDGothicNeo-Bold">
    <w:altName w:val="Cambria"/>
    <w:panose1 w:val="02000300000000000000"/>
    <w:charset w:val="00"/>
    <w:family w:val="roman"/>
    <w:pitch w:val="default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77C2D" w:rsidRDefault="00D77C2D">
    <w:pPr>
      <w:pStyle w:val="a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639D6" w:rsidRDefault="00A639D6">
      <w:r>
        <w:separator/>
      </w:r>
    </w:p>
    <w:p w:rsidR="00A639D6" w:rsidRDefault="00A639D6"/>
  </w:footnote>
  <w:footnote w:type="continuationSeparator" w:id="0">
    <w:p w:rsidR="00A639D6" w:rsidRDefault="00A639D6">
      <w:r>
        <w:continuationSeparator/>
      </w:r>
    </w:p>
    <w:p w:rsidR="00A639D6" w:rsidRDefault="00A639D6"/>
  </w:footnote>
  <w:footnote w:id="1">
    <w:p w:rsidR="00D77C2D" w:rsidRPr="00317DE6" w:rsidRDefault="00D77C2D" w:rsidP="00317DE6">
      <w:pPr>
        <w:ind w:left="360"/>
        <w:rPr>
          <w:lang w:val="en-GB" w:eastAsia="ko-KR"/>
        </w:rPr>
      </w:pPr>
      <w:r>
        <w:rPr>
          <w:rStyle w:val="af7"/>
        </w:rPr>
        <w:footnoteRef/>
      </w:r>
      <w:r>
        <w:t xml:space="preserve"> </w:t>
      </w:r>
      <w:hyperlink r:id="rId1" w:history="1">
        <w:r w:rsidRPr="00317DE6">
          <w:rPr>
            <w:rStyle w:val="af1"/>
            <w:rFonts w:eastAsiaTheme="majorEastAsia"/>
            <w:sz w:val="18"/>
            <w:szCs w:val="18"/>
          </w:rPr>
          <w:t>https://ko.wikipedia.org/wiki/%EC%9A%B4%EC%98%81_%EC%B2%B4%EC%A0%9C</w:t>
        </w:r>
      </w:hyperlink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운영체제</w:t>
      </w:r>
    </w:p>
  </w:footnote>
  <w:footnote w:id="2">
    <w:p w:rsidR="00D77C2D" w:rsidRPr="00DB1B3B" w:rsidRDefault="00D77C2D" w:rsidP="006325E3">
      <w:pPr>
        <w:rPr>
          <w:sz w:val="18"/>
          <w:szCs w:val="18"/>
        </w:rPr>
      </w:pPr>
      <w:r w:rsidRPr="00DB1B3B">
        <w:rPr>
          <w:rStyle w:val="af7"/>
          <w:sz w:val="18"/>
          <w:szCs w:val="18"/>
        </w:rPr>
        <w:footnoteRef/>
      </w:r>
      <w:r w:rsidRPr="00DB1B3B">
        <w:rPr>
          <w:sz w:val="18"/>
          <w:szCs w:val="18"/>
        </w:rPr>
        <w:t xml:space="preserve"> </w:t>
      </w:r>
      <w:hyperlink r:id="rId2" w:history="1">
        <w:r w:rsidRPr="00DB1B3B">
          <w:rPr>
            <w:rStyle w:val="af1"/>
            <w:rFonts w:eastAsiaTheme="majorEastAsia"/>
            <w:sz w:val="18"/>
            <w:szCs w:val="18"/>
          </w:rPr>
          <w:t>https://100100e.tistory.com/126</w:t>
        </w:r>
      </w:hyperlink>
      <w:r w:rsidRPr="00DB1B3B">
        <w:rPr>
          <w:sz w:val="18"/>
          <w:szCs w:val="18"/>
        </w:rPr>
        <w:t xml:space="preserve"> </w:t>
      </w:r>
      <w:r w:rsidRPr="00DB1B3B">
        <w:rPr>
          <w:rFonts w:hint="eastAsia"/>
          <w:sz w:val="18"/>
          <w:szCs w:val="18"/>
        </w:rPr>
        <w:t xml:space="preserve">운영체제의 </w:t>
      </w:r>
      <w:r w:rsidRPr="00DB1B3B">
        <w:rPr>
          <w:sz w:val="18"/>
          <w:szCs w:val="18"/>
        </w:rPr>
        <w:t>kernel</w:t>
      </w:r>
      <w:r w:rsidRPr="00DB1B3B">
        <w:rPr>
          <w:rFonts w:hint="eastAsia"/>
          <w:sz w:val="18"/>
          <w:szCs w:val="18"/>
        </w:rPr>
        <w:t xml:space="preserve">과 </w:t>
      </w:r>
      <w:r w:rsidRPr="00DB1B3B">
        <w:rPr>
          <w:sz w:val="18"/>
          <w:szCs w:val="18"/>
        </w:rPr>
        <w:t>shell</w:t>
      </w:r>
    </w:p>
  </w:footnote>
  <w:footnote w:id="3">
    <w:p w:rsidR="00D77C2D" w:rsidRPr="00A01798" w:rsidRDefault="00D77C2D">
      <w:pPr>
        <w:pStyle w:val="af6"/>
        <w:rPr>
          <w:sz w:val="18"/>
          <w:szCs w:val="18"/>
          <w:lang w:val="en-US"/>
        </w:rPr>
      </w:pPr>
      <w:r w:rsidRPr="00A01798">
        <w:rPr>
          <w:rStyle w:val="af7"/>
          <w:sz w:val="18"/>
          <w:szCs w:val="18"/>
        </w:rPr>
        <w:footnoteRef/>
      </w:r>
      <w:r w:rsidRPr="00A01798">
        <w:rPr>
          <w:sz w:val="18"/>
          <w:szCs w:val="18"/>
        </w:rPr>
        <w:t xml:space="preserve"> </w:t>
      </w:r>
      <w:r w:rsidRPr="00A01798">
        <w:rPr>
          <w:rFonts w:hint="eastAsia"/>
          <w:sz w:val="18"/>
          <w:szCs w:val="18"/>
        </w:rPr>
        <w:t>운영체제</w:t>
      </w:r>
      <w:r w:rsidRPr="00A01798">
        <w:rPr>
          <w:rFonts w:hint="eastAsia"/>
          <w:sz w:val="18"/>
          <w:szCs w:val="18"/>
        </w:rPr>
        <w:t xml:space="preserve"> </w:t>
      </w:r>
      <w:r w:rsidRPr="00A01798">
        <w:rPr>
          <w:sz w:val="18"/>
          <w:szCs w:val="18"/>
          <w:lang w:val="en-US"/>
        </w:rPr>
        <w:t xml:space="preserve">Chapter 01. </w:t>
      </w:r>
      <w:proofErr w:type="spellStart"/>
      <w:r w:rsidRPr="00A01798">
        <w:rPr>
          <w:rFonts w:hint="eastAsia"/>
          <w:sz w:val="18"/>
          <w:szCs w:val="18"/>
          <w:lang w:val="en-US"/>
        </w:rPr>
        <w:t>조진성</w:t>
      </w:r>
      <w:proofErr w:type="spellEnd"/>
      <w:r w:rsidRPr="00A01798">
        <w:rPr>
          <w:rFonts w:hint="eastAsia"/>
          <w:sz w:val="18"/>
          <w:szCs w:val="18"/>
          <w:lang w:val="en-US"/>
        </w:rPr>
        <w:t xml:space="preserve"> </w:t>
      </w:r>
      <w:r w:rsidRPr="00A01798">
        <w:rPr>
          <w:rFonts w:hint="eastAsia"/>
          <w:sz w:val="18"/>
          <w:szCs w:val="18"/>
          <w:lang w:val="en-US"/>
        </w:rPr>
        <w:t>교수님</w:t>
      </w:r>
      <w:r w:rsidRPr="00A01798">
        <w:rPr>
          <w:rFonts w:hint="eastAsia"/>
          <w:sz w:val="18"/>
          <w:szCs w:val="18"/>
          <w:lang w:val="en-US"/>
        </w:rPr>
        <w:t xml:space="preserve"> </w:t>
      </w:r>
      <w:r w:rsidRPr="00A01798">
        <w:rPr>
          <w:rFonts w:hint="eastAsia"/>
          <w:sz w:val="18"/>
          <w:szCs w:val="18"/>
          <w:lang w:val="en-US"/>
        </w:rPr>
        <w:t>운영체제</w:t>
      </w:r>
      <w:r w:rsidRPr="00A01798">
        <w:rPr>
          <w:rFonts w:hint="eastAsia"/>
          <w:sz w:val="18"/>
          <w:szCs w:val="18"/>
          <w:lang w:val="en-US"/>
        </w:rPr>
        <w:t xml:space="preserve"> </w:t>
      </w:r>
      <w:r w:rsidRPr="00A01798">
        <w:rPr>
          <w:rFonts w:hint="eastAsia"/>
          <w:sz w:val="18"/>
          <w:szCs w:val="18"/>
          <w:lang w:val="en-US"/>
        </w:rPr>
        <w:t>강의</w:t>
      </w:r>
    </w:p>
  </w:footnote>
  <w:footnote w:id="4">
    <w:p w:rsidR="00D77C2D" w:rsidRPr="00E77E34" w:rsidRDefault="00D77C2D" w:rsidP="00E77E34">
      <w:pPr>
        <w:rPr>
          <w:rFonts w:ascii="바탕" w:eastAsia="바탕" w:hAnsi="바탕" w:cs="바탕"/>
          <w:lang w:eastAsia="ko-KR"/>
        </w:rPr>
      </w:pPr>
      <w:r>
        <w:rPr>
          <w:rStyle w:val="af7"/>
        </w:rPr>
        <w:footnoteRef/>
      </w:r>
      <w:r>
        <w:t xml:space="preserve"> </w:t>
      </w:r>
      <w:hyperlink r:id="rId3" w:history="1">
        <w:r w:rsidRPr="00E77E34">
          <w:rPr>
            <w:rStyle w:val="af1"/>
            <w:rFonts w:eastAsiaTheme="majorEastAsia"/>
            <w:sz w:val="18"/>
            <w:szCs w:val="18"/>
          </w:rPr>
          <w:t>https://jongmin92.github.io/2019/02/18/Programming/computer-structure/</w:t>
        </w:r>
      </w:hyperlink>
      <w:r w:rsidRPr="00E77E34">
        <w:rPr>
          <w:sz w:val="18"/>
          <w:szCs w:val="18"/>
        </w:rPr>
        <w:t xml:space="preserve"> </w:t>
      </w:r>
      <w:proofErr w:type="spellStart"/>
      <w:r w:rsidRPr="00E77E34">
        <w:rPr>
          <w:rFonts w:ascii="바탕" w:eastAsia="바탕" w:hAnsi="바탕" w:cs="바탕" w:hint="eastAsia"/>
          <w:sz w:val="18"/>
          <w:szCs w:val="18"/>
          <w:lang w:eastAsia="ko-KR"/>
        </w:rPr>
        <w:t>컴퓨터구조</w:t>
      </w:r>
      <w:proofErr w:type="spellEnd"/>
    </w:p>
  </w:footnote>
  <w:footnote w:id="5">
    <w:p w:rsidR="00D77C2D" w:rsidRPr="00954480" w:rsidRDefault="00D77C2D" w:rsidP="00954480">
      <w:pPr>
        <w:rPr>
          <w:rFonts w:ascii="바탕" w:eastAsia="바탕" w:hAnsi="바탕" w:cs="바탕"/>
          <w:lang w:eastAsia="ko-KR"/>
        </w:rPr>
      </w:pPr>
      <w:r>
        <w:rPr>
          <w:rStyle w:val="af7"/>
        </w:rPr>
        <w:footnoteRef/>
      </w:r>
      <w:r>
        <w:t xml:space="preserve"> </w:t>
      </w:r>
      <w:hyperlink r:id="rId4" w:history="1">
        <w:r w:rsidRPr="00954480">
          <w:rPr>
            <w:rStyle w:val="af1"/>
            <w:rFonts w:eastAsiaTheme="majorEastAsia"/>
            <w:sz w:val="18"/>
            <w:szCs w:val="18"/>
          </w:rPr>
          <w:t>https://m.blog.naver.com/PostView.nhn?blogId=sillllver&amp;logNo=90125624751</w:t>
        </w:r>
      </w:hyperlink>
      <w:r>
        <w:rPr>
          <w:sz w:val="18"/>
          <w:szCs w:val="18"/>
        </w:rPr>
        <w:t xml:space="preserve"> </w:t>
      </w:r>
      <w:proofErr w:type="spellStart"/>
      <w:r>
        <w:rPr>
          <w:rFonts w:ascii="바탕" w:eastAsia="바탕" w:hAnsi="바탕" w:cs="바탕" w:hint="eastAsia"/>
          <w:sz w:val="18"/>
          <w:szCs w:val="18"/>
          <w:lang w:eastAsia="ko-KR"/>
        </w:rPr>
        <w:t>선점형</w:t>
      </w:r>
      <w:proofErr w:type="spellEnd"/>
      <w:r>
        <w:rPr>
          <w:rFonts w:ascii="바탕" w:eastAsia="바탕" w:hAnsi="바탕" w:cs="바탕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바탕" w:eastAsia="바탕" w:hAnsi="바탕" w:cs="바탕" w:hint="eastAsia"/>
          <w:sz w:val="18"/>
          <w:szCs w:val="18"/>
          <w:lang w:eastAsia="ko-KR"/>
        </w:rPr>
        <w:t>스케쥴러</w:t>
      </w:r>
      <w:proofErr w:type="spellEnd"/>
      <w:r>
        <w:rPr>
          <w:rFonts w:ascii="바탕" w:eastAsia="바탕" w:hAnsi="바탕" w:cs="바탕" w:hint="eastAsia"/>
          <w:sz w:val="18"/>
          <w:szCs w:val="18"/>
          <w:lang w:eastAsia="ko-KR"/>
        </w:rPr>
        <w:t xml:space="preserve"> 구현</w:t>
      </w:r>
    </w:p>
    <w:p w:rsidR="00D77C2D" w:rsidRPr="00954480" w:rsidRDefault="00D77C2D">
      <w:pPr>
        <w:pStyle w:val="af6"/>
        <w:rPr>
          <w:lang w:val="en-US"/>
        </w:rPr>
      </w:pPr>
    </w:p>
  </w:footnote>
  <w:footnote w:id="6">
    <w:p w:rsidR="00D77C2D" w:rsidRPr="00985AA5" w:rsidRDefault="00D77C2D" w:rsidP="00985AA5">
      <w:pPr>
        <w:rPr>
          <w:rFonts w:ascii="바탕" w:eastAsia="바탕" w:hAnsi="바탕" w:cs="바탕"/>
          <w:lang w:eastAsia="ko-KR"/>
        </w:rPr>
      </w:pPr>
      <w:r>
        <w:rPr>
          <w:rStyle w:val="af7"/>
        </w:rPr>
        <w:footnoteRef/>
      </w:r>
      <w:r>
        <w:t xml:space="preserve"> </w:t>
      </w:r>
      <w:hyperlink r:id="rId5" w:history="1">
        <w:r w:rsidRPr="00985AA5">
          <w:rPr>
            <w:rStyle w:val="af1"/>
            <w:rFonts w:eastAsiaTheme="majorEastAsia"/>
            <w:sz w:val="18"/>
            <w:szCs w:val="18"/>
          </w:rPr>
          <w:t>https://jaebworld.tistory.com/27</w:t>
        </w:r>
      </w:hyperlink>
      <w:r w:rsidRPr="00985AA5">
        <w:rPr>
          <w:sz w:val="18"/>
          <w:szCs w:val="18"/>
        </w:rPr>
        <w:t xml:space="preserve"> </w:t>
      </w:r>
      <w:r w:rsidRPr="00985AA5">
        <w:rPr>
          <w:rFonts w:ascii="바탕" w:eastAsia="바탕" w:hAnsi="바탕" w:cs="바탕" w:hint="eastAsia"/>
          <w:sz w:val="18"/>
          <w:szCs w:val="18"/>
          <w:lang w:eastAsia="ko-KR"/>
        </w:rPr>
        <w:t xml:space="preserve">폴링 </w:t>
      </w:r>
      <w:r w:rsidRPr="00985AA5">
        <w:rPr>
          <w:rFonts w:ascii="바탕" w:eastAsia="바탕" w:hAnsi="바탕" w:cs="바탕"/>
          <w:sz w:val="18"/>
          <w:szCs w:val="18"/>
          <w:lang w:eastAsia="ko-KR"/>
        </w:rPr>
        <w:t xml:space="preserve">&amp; </w:t>
      </w:r>
      <w:r w:rsidRPr="00985AA5">
        <w:rPr>
          <w:rFonts w:ascii="바탕" w:eastAsia="바탕" w:hAnsi="바탕" w:cs="바탕" w:hint="eastAsia"/>
          <w:sz w:val="18"/>
          <w:szCs w:val="18"/>
          <w:lang w:eastAsia="ko-KR"/>
        </w:rPr>
        <w:t>인터럽트</w:t>
      </w:r>
    </w:p>
    <w:p w:rsidR="00D77C2D" w:rsidRPr="00985AA5" w:rsidRDefault="00D77C2D">
      <w:pPr>
        <w:pStyle w:val="af6"/>
        <w:rPr>
          <w:lang w:val="en-US"/>
        </w:rPr>
      </w:pPr>
    </w:p>
  </w:footnote>
  <w:footnote w:id="7">
    <w:p w:rsidR="00D77C2D" w:rsidRDefault="00D77C2D">
      <w:pPr>
        <w:pStyle w:val="af6"/>
      </w:pPr>
      <w:r>
        <w:rPr>
          <w:rStyle w:val="af7"/>
        </w:rPr>
        <w:footnoteRef/>
      </w:r>
      <w:r>
        <w:t xml:space="preserve"> </w:t>
      </w:r>
      <w:r w:rsidRPr="00A7673B">
        <w:rPr>
          <w:rFonts w:hint="eastAsia"/>
          <w:sz w:val="18"/>
          <w:szCs w:val="18"/>
        </w:rPr>
        <w:t>시스템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내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데이터의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집중적인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사용으로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인해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전체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시스템에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절대적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영향을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미치는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부분의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사용빈도가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늘어나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성능이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저하되는</w:t>
      </w:r>
      <w:r w:rsidRPr="00A7673B">
        <w:rPr>
          <w:rFonts w:hint="eastAsia"/>
          <w:sz w:val="18"/>
          <w:szCs w:val="18"/>
        </w:rPr>
        <w:t xml:space="preserve"> </w:t>
      </w:r>
      <w:r w:rsidRPr="00A7673B">
        <w:rPr>
          <w:rFonts w:hint="eastAsia"/>
          <w:sz w:val="18"/>
          <w:szCs w:val="18"/>
        </w:rPr>
        <w:t>현상</w:t>
      </w:r>
    </w:p>
  </w:footnote>
  <w:footnote w:id="8">
    <w:p w:rsidR="00D77C2D" w:rsidRPr="006B43A1" w:rsidRDefault="00D77C2D" w:rsidP="006B43A1">
      <w:pPr>
        <w:rPr>
          <w:rFonts w:ascii="바탕" w:eastAsia="바탕" w:hAnsi="바탕" w:cs="바탕"/>
          <w:sz w:val="18"/>
          <w:szCs w:val="18"/>
          <w:lang w:eastAsia="ko-KR"/>
        </w:rPr>
      </w:pPr>
      <w:r>
        <w:rPr>
          <w:rStyle w:val="af7"/>
        </w:rPr>
        <w:footnoteRef/>
      </w:r>
      <w:r>
        <w:t xml:space="preserve"> </w:t>
      </w:r>
      <w:hyperlink r:id="rId6" w:history="1">
        <w:r w:rsidRPr="006B43A1">
          <w:rPr>
            <w:rStyle w:val="af1"/>
            <w:rFonts w:eastAsiaTheme="majorEastAsia"/>
            <w:sz w:val="18"/>
            <w:szCs w:val="18"/>
          </w:rPr>
          <w:t>https://frontjang.tistory.com/132</w:t>
        </w:r>
      </w:hyperlink>
      <w:r w:rsidRPr="006B43A1">
        <w:rPr>
          <w:sz w:val="18"/>
          <w:szCs w:val="18"/>
        </w:rPr>
        <w:t xml:space="preserve"> </w:t>
      </w:r>
      <w:r w:rsidRPr="006B43A1">
        <w:rPr>
          <w:rFonts w:ascii="바탕" w:eastAsia="바탕" w:hAnsi="바탕" w:cs="바탕" w:hint="eastAsia"/>
          <w:sz w:val="18"/>
          <w:szCs w:val="18"/>
          <w:lang w:eastAsia="ko-KR"/>
        </w:rPr>
        <w:t xml:space="preserve">파일 </w:t>
      </w:r>
      <w:proofErr w:type="spellStart"/>
      <w:r w:rsidRPr="006B43A1">
        <w:rPr>
          <w:rFonts w:ascii="바탕" w:eastAsia="바탕" w:hAnsi="바탕" w:cs="바탕" w:hint="eastAsia"/>
          <w:sz w:val="18"/>
          <w:szCs w:val="18"/>
          <w:lang w:eastAsia="ko-KR"/>
        </w:rPr>
        <w:t>디스크립터</w:t>
      </w:r>
      <w:proofErr w:type="spellEnd"/>
      <w:r w:rsidRPr="006B43A1">
        <w:rPr>
          <w:rFonts w:ascii="바탕" w:eastAsia="바탕" w:hAnsi="바탕" w:cs="바탕" w:hint="eastAsia"/>
          <w:sz w:val="18"/>
          <w:szCs w:val="18"/>
          <w:lang w:eastAsia="ko-KR"/>
        </w:rPr>
        <w:t xml:space="preserve"> 테이블</w:t>
      </w:r>
    </w:p>
    <w:p w:rsidR="00D77C2D" w:rsidRPr="006B43A1" w:rsidRDefault="00D77C2D">
      <w:pPr>
        <w:pStyle w:val="af6"/>
        <w:rPr>
          <w:lang w:val="en-US"/>
        </w:rPr>
      </w:pPr>
    </w:p>
  </w:footnote>
  <w:footnote w:id="9">
    <w:p w:rsidR="00D77C2D" w:rsidRPr="006B43A1" w:rsidRDefault="00D77C2D" w:rsidP="006B43A1">
      <w:pPr>
        <w:rPr>
          <w:rFonts w:ascii="바탕" w:eastAsia="바탕" w:hAnsi="바탕" w:cs="바탕"/>
          <w:sz w:val="18"/>
          <w:szCs w:val="18"/>
          <w:lang w:eastAsia="ko-KR"/>
        </w:rPr>
      </w:pPr>
      <w:r w:rsidRPr="006B43A1">
        <w:rPr>
          <w:rStyle w:val="af7"/>
          <w:sz w:val="18"/>
          <w:szCs w:val="18"/>
        </w:rPr>
        <w:footnoteRef/>
      </w:r>
      <w:r w:rsidRPr="006B43A1">
        <w:rPr>
          <w:sz w:val="18"/>
          <w:szCs w:val="18"/>
        </w:rPr>
        <w:t xml:space="preserve"> </w:t>
      </w:r>
      <w:hyperlink r:id="rId7" w:history="1">
        <w:r w:rsidRPr="006B43A1">
          <w:rPr>
            <w:rStyle w:val="af1"/>
            <w:rFonts w:eastAsiaTheme="majorEastAsia"/>
            <w:sz w:val="18"/>
            <w:szCs w:val="18"/>
          </w:rPr>
          <w:t>https://en.wikipedia.org/wiki/File_descriptor</w:t>
        </w:r>
      </w:hyperlink>
      <w:r w:rsidRPr="006B43A1">
        <w:rPr>
          <w:sz w:val="18"/>
          <w:szCs w:val="18"/>
        </w:rPr>
        <w:t xml:space="preserve"> </w:t>
      </w:r>
      <w:r w:rsidRPr="006B43A1">
        <w:rPr>
          <w:rFonts w:ascii="바탕" w:eastAsia="바탕" w:hAnsi="바탕" w:cs="바탕" w:hint="eastAsia"/>
          <w:sz w:val="18"/>
          <w:szCs w:val="18"/>
          <w:lang w:eastAsia="ko-KR"/>
        </w:rPr>
        <w:t xml:space="preserve">위키피디아 파일 </w:t>
      </w:r>
      <w:proofErr w:type="spellStart"/>
      <w:r w:rsidRPr="006B43A1">
        <w:rPr>
          <w:rFonts w:ascii="바탕" w:eastAsia="바탕" w:hAnsi="바탕" w:cs="바탕" w:hint="eastAsia"/>
          <w:sz w:val="18"/>
          <w:szCs w:val="18"/>
          <w:lang w:eastAsia="ko-KR"/>
        </w:rPr>
        <w:t>디스크립터</w:t>
      </w:r>
      <w:proofErr w:type="spellEnd"/>
    </w:p>
    <w:p w:rsidR="00D77C2D" w:rsidRPr="006B43A1" w:rsidRDefault="00D77C2D">
      <w:pPr>
        <w:pStyle w:val="af6"/>
        <w:rPr>
          <w:lang w:val="en-US"/>
        </w:rPr>
      </w:pPr>
    </w:p>
  </w:footnote>
  <w:footnote w:id="10">
    <w:p w:rsidR="00D77C2D" w:rsidRPr="008759F6" w:rsidRDefault="00D77C2D" w:rsidP="008759F6">
      <w:pPr>
        <w:rPr>
          <w:rFonts w:ascii="바탕" w:eastAsia="바탕" w:hAnsi="바탕" w:cs="바탕"/>
          <w:sz w:val="18"/>
          <w:szCs w:val="18"/>
          <w:lang w:eastAsia="ko-KR"/>
        </w:rPr>
      </w:pPr>
      <w:r w:rsidRPr="008759F6">
        <w:rPr>
          <w:rStyle w:val="af7"/>
          <w:sz w:val="18"/>
          <w:szCs w:val="18"/>
        </w:rPr>
        <w:footnoteRef/>
      </w:r>
      <w:r w:rsidRPr="008759F6">
        <w:rPr>
          <w:sz w:val="18"/>
          <w:szCs w:val="18"/>
        </w:rPr>
        <w:t xml:space="preserve"> </w:t>
      </w:r>
      <w:hyperlink r:id="rId8" w:history="1">
        <w:r w:rsidRPr="008759F6">
          <w:rPr>
            <w:rStyle w:val="af1"/>
            <w:rFonts w:eastAsiaTheme="majorEastAsia"/>
            <w:sz w:val="18"/>
            <w:szCs w:val="18"/>
          </w:rPr>
          <w:t>http://yimoyimo.tk/OS-Process-Creation-and-Termination/</w:t>
        </w:r>
      </w:hyperlink>
      <w:r w:rsidRPr="008759F6">
        <w:rPr>
          <w:sz w:val="18"/>
          <w:szCs w:val="18"/>
        </w:rPr>
        <w:t xml:space="preserve"> </w:t>
      </w:r>
      <w:r w:rsidRPr="008759F6">
        <w:rPr>
          <w:rFonts w:ascii="바탕" w:eastAsia="바탕" w:hAnsi="바탕" w:cs="바탕" w:hint="eastAsia"/>
          <w:sz w:val="18"/>
          <w:szCs w:val="18"/>
          <w:lang w:eastAsia="ko-KR"/>
        </w:rPr>
        <w:t>프로세스 생성 방법</w:t>
      </w:r>
    </w:p>
  </w:footnote>
  <w:footnote w:id="11">
    <w:p w:rsidR="00D77C2D" w:rsidRPr="00A9534F" w:rsidRDefault="00D77C2D" w:rsidP="00A9534F">
      <w:pPr>
        <w:rPr>
          <w:rFonts w:ascii="바탕" w:eastAsia="바탕" w:hAnsi="바탕" w:cs="바탕"/>
          <w:lang w:eastAsia="ko-KR"/>
        </w:rPr>
      </w:pPr>
      <w:r>
        <w:rPr>
          <w:rStyle w:val="af7"/>
        </w:rPr>
        <w:footnoteRef/>
      </w:r>
      <w:r>
        <w:t xml:space="preserve"> </w:t>
      </w:r>
      <w:hyperlink r:id="rId9" w:history="1">
        <w:r w:rsidRPr="00A9534F">
          <w:rPr>
            <w:rStyle w:val="af1"/>
            <w:rFonts w:eastAsiaTheme="majorEastAsia"/>
            <w:sz w:val="18"/>
            <w:szCs w:val="18"/>
          </w:rPr>
          <w:t>https://wuqingjun.wordpress.com/2010/03/23/the-design-of-unix-operating-system-2-kernel/</w:t>
        </w:r>
      </w:hyperlink>
      <w:r w:rsidRPr="00A9534F">
        <w:rPr>
          <w:sz w:val="18"/>
          <w:szCs w:val="18"/>
        </w:rPr>
        <w:t xml:space="preserve"> </w:t>
      </w:r>
      <w:r w:rsidRPr="00A9534F">
        <w:rPr>
          <w:rFonts w:ascii="바탕" w:eastAsia="바탕" w:hAnsi="바탕" w:cs="바탕"/>
          <w:sz w:val="18"/>
          <w:szCs w:val="18"/>
          <w:lang w:eastAsia="ko-KR"/>
        </w:rPr>
        <w:t xml:space="preserve">Design of </w:t>
      </w:r>
      <w:proofErr w:type="spellStart"/>
      <w:r w:rsidRPr="00A9534F">
        <w:rPr>
          <w:rFonts w:ascii="바탕" w:eastAsia="바탕" w:hAnsi="바탕" w:cs="바탕"/>
          <w:sz w:val="18"/>
          <w:szCs w:val="18"/>
          <w:lang w:eastAsia="ko-KR"/>
        </w:rPr>
        <w:t>unix</w:t>
      </w:r>
      <w:proofErr w:type="spellEnd"/>
      <w:r w:rsidRPr="00A9534F">
        <w:rPr>
          <w:rFonts w:ascii="바탕" w:eastAsia="바탕" w:hAnsi="바탕" w:cs="바탕"/>
          <w:sz w:val="18"/>
          <w:szCs w:val="18"/>
          <w:lang w:eastAsia="ko-KR"/>
        </w:rPr>
        <w:t xml:space="preserve"> operating system</w:t>
      </w:r>
    </w:p>
    <w:p w:rsidR="00D77C2D" w:rsidRPr="00A9534F" w:rsidRDefault="00D77C2D">
      <w:pPr>
        <w:pStyle w:val="af6"/>
        <w:rPr>
          <w:lang w:val="en-US"/>
        </w:rPr>
      </w:pPr>
    </w:p>
  </w:footnote>
  <w:footnote w:id="12">
    <w:p w:rsidR="00D77C2D" w:rsidRPr="0079168A" w:rsidRDefault="00D77C2D" w:rsidP="0079168A">
      <w:pPr>
        <w:rPr>
          <w:rFonts w:ascii="바탕" w:eastAsia="바탕" w:hAnsi="바탕" w:cs="바탕" w:hint="eastAsia"/>
          <w:sz w:val="18"/>
          <w:szCs w:val="18"/>
          <w:lang w:eastAsia="ko-KR"/>
        </w:rPr>
      </w:pPr>
      <w:r w:rsidRPr="0079168A">
        <w:rPr>
          <w:rStyle w:val="af7"/>
          <w:sz w:val="18"/>
          <w:szCs w:val="18"/>
        </w:rPr>
        <w:footnoteRef/>
      </w:r>
      <w:r w:rsidRPr="0079168A">
        <w:rPr>
          <w:sz w:val="18"/>
          <w:szCs w:val="18"/>
        </w:rPr>
        <w:t xml:space="preserve"> </w:t>
      </w:r>
      <w:hyperlink r:id="rId10" w:history="1">
        <w:r w:rsidRPr="0079168A">
          <w:rPr>
            <w:rStyle w:val="af1"/>
            <w:rFonts w:eastAsiaTheme="majorEastAsia"/>
            <w:sz w:val="18"/>
            <w:szCs w:val="18"/>
          </w:rPr>
          <w:t>https://sbell92.tistory.com/21</w:t>
        </w:r>
      </w:hyperlink>
      <w:r w:rsidRPr="0079168A">
        <w:rPr>
          <w:sz w:val="18"/>
          <w:szCs w:val="18"/>
        </w:rPr>
        <w:t xml:space="preserve"> </w:t>
      </w:r>
      <w:r w:rsidRPr="0079168A">
        <w:rPr>
          <w:rFonts w:ascii="바탕" w:eastAsia="바탕" w:hAnsi="바탕" w:cs="바탕" w:hint="eastAsia"/>
          <w:sz w:val="18"/>
          <w:szCs w:val="18"/>
          <w:lang w:eastAsia="ko-KR"/>
        </w:rPr>
        <w:t>프로세스의 생성</w:t>
      </w:r>
    </w:p>
    <w:p w:rsidR="00D77C2D" w:rsidRPr="0079168A" w:rsidRDefault="00D77C2D">
      <w:pPr>
        <w:pStyle w:val="af6"/>
        <w:rPr>
          <w:rFonts w:hint="eastAsia"/>
          <w:lang w:val="en-US"/>
        </w:rPr>
      </w:pPr>
    </w:p>
  </w:footnote>
  <w:footnote w:id="13">
    <w:p w:rsidR="00D77C2D" w:rsidRPr="00DF55B1" w:rsidRDefault="00D77C2D" w:rsidP="00DF55B1">
      <w:pPr>
        <w:rPr>
          <w:rFonts w:hint="eastAsia"/>
        </w:rPr>
      </w:pPr>
      <w:r>
        <w:rPr>
          <w:rStyle w:val="af7"/>
        </w:rPr>
        <w:footnoteRef/>
      </w:r>
      <w:r>
        <w:t xml:space="preserve"> </w:t>
      </w:r>
      <w:hyperlink r:id="rId11" w:history="1">
        <w:r w:rsidRPr="00DF55B1">
          <w:rPr>
            <w:rStyle w:val="af1"/>
            <w:rFonts w:eastAsiaTheme="majorEastAsia"/>
            <w:sz w:val="18"/>
            <w:szCs w:val="18"/>
          </w:rPr>
          <w:t>https://namu.wiki/w/</w:t>
        </w:r>
      </w:hyperlink>
      <w:r w:rsidRPr="00DF55B1">
        <w:rPr>
          <w:rFonts w:eastAsiaTheme="majorEastAsia" w:hint="eastAsia"/>
          <w:sz w:val="18"/>
          <w:szCs w:val="18"/>
          <w:lang w:eastAsia="ko-KR"/>
        </w:rPr>
        <w:t>실시간운영체제</w:t>
      </w:r>
      <w:r>
        <w:t xml:space="preserve"> </w:t>
      </w:r>
    </w:p>
  </w:footnote>
  <w:footnote w:id="14">
    <w:p w:rsidR="00D77C2D" w:rsidRPr="00262BD3" w:rsidRDefault="00D77C2D" w:rsidP="00DF55B1">
      <w:pPr>
        <w:pStyle w:val="af6"/>
        <w:ind w:left="0"/>
        <w:rPr>
          <w:rFonts w:hint="eastAsia"/>
          <w:lang w:val="en-US"/>
        </w:rPr>
      </w:pPr>
    </w:p>
  </w:footnote>
  <w:footnote w:id="15">
    <w:p w:rsidR="00D77C2D" w:rsidRPr="0092019C" w:rsidRDefault="00D77C2D" w:rsidP="0092019C">
      <w:pPr>
        <w:rPr>
          <w:rFonts w:ascii="바탕" w:eastAsia="바탕" w:hAnsi="바탕" w:cs="바탕"/>
          <w:sz w:val="18"/>
          <w:szCs w:val="18"/>
          <w:lang w:eastAsia="ko-KR"/>
        </w:rPr>
      </w:pPr>
      <w:r w:rsidRPr="0092019C">
        <w:rPr>
          <w:rStyle w:val="af7"/>
          <w:sz w:val="18"/>
          <w:szCs w:val="18"/>
        </w:rPr>
        <w:footnoteRef/>
      </w:r>
      <w:r w:rsidRPr="0092019C">
        <w:rPr>
          <w:sz w:val="18"/>
          <w:szCs w:val="18"/>
        </w:rPr>
        <w:t xml:space="preserve"> </w:t>
      </w:r>
      <w:hyperlink r:id="rId12" w:history="1">
        <w:r w:rsidRPr="0092019C">
          <w:rPr>
            <w:rStyle w:val="af1"/>
            <w:rFonts w:eastAsiaTheme="majorEastAsia"/>
            <w:sz w:val="18"/>
            <w:szCs w:val="18"/>
          </w:rPr>
          <w:t>https://lazymankook.tistory.com/49</w:t>
        </w:r>
      </w:hyperlink>
      <w:r w:rsidRPr="0092019C">
        <w:rPr>
          <w:sz w:val="18"/>
          <w:szCs w:val="18"/>
        </w:rPr>
        <w:t xml:space="preserve"> Real-T</w:t>
      </w:r>
      <w:r w:rsidRPr="0092019C">
        <w:rPr>
          <w:rFonts w:ascii="바탕" w:eastAsia="바탕" w:hAnsi="바탕" w:cs="바탕"/>
          <w:sz w:val="18"/>
          <w:szCs w:val="18"/>
          <w:lang w:eastAsia="ko-KR"/>
        </w:rPr>
        <w:t>ime Scheduling</w:t>
      </w:r>
    </w:p>
    <w:p w:rsidR="00D77C2D" w:rsidRPr="0092019C" w:rsidRDefault="00D77C2D" w:rsidP="0092019C">
      <w:pPr>
        <w:pStyle w:val="af6"/>
        <w:ind w:left="0"/>
        <w:rPr>
          <w:lang w:val="en-US"/>
        </w:rPr>
      </w:pPr>
    </w:p>
  </w:footnote>
  <w:footnote w:id="16">
    <w:p w:rsidR="00D77C2D" w:rsidRPr="004E45F7" w:rsidRDefault="00D77C2D" w:rsidP="004907FA">
      <w:pPr>
        <w:rPr>
          <w:rFonts w:hint="eastAsia"/>
        </w:rPr>
      </w:pPr>
      <w:r>
        <w:rPr>
          <w:rStyle w:val="af7"/>
        </w:rPr>
        <w:footnoteRef/>
      </w:r>
      <w:r>
        <w:t xml:space="preserve"> </w:t>
      </w:r>
      <w:hyperlink r:id="rId13" w:history="1">
        <w:r w:rsidRPr="004E45F7">
          <w:rPr>
            <w:rStyle w:val="af1"/>
            <w:rFonts w:eastAsiaTheme="majorEastAsia"/>
            <w:sz w:val="18"/>
            <w:szCs w:val="18"/>
          </w:rPr>
          <w:t>https://www.geeksforgeeks.org/rate-monotonic-scheduling/</w:t>
        </w:r>
      </w:hyperlink>
      <w:r w:rsidRPr="004E45F7">
        <w:rPr>
          <w:sz w:val="18"/>
          <w:szCs w:val="18"/>
        </w:rPr>
        <w:t xml:space="preserve"> Rate Monotonic </w:t>
      </w:r>
      <w:proofErr w:type="spellStart"/>
      <w:r w:rsidRPr="004E45F7">
        <w:rPr>
          <w:sz w:val="18"/>
          <w:szCs w:val="18"/>
        </w:rPr>
        <w:t>Schedulin</w:t>
      </w:r>
      <w:proofErr w:type="spellEnd"/>
    </w:p>
  </w:footnote>
  <w:footnote w:id="17">
    <w:p w:rsidR="00D77C2D" w:rsidRPr="002F557D" w:rsidRDefault="00D77C2D" w:rsidP="00ED1E4E">
      <w:pPr>
        <w:rPr>
          <w:sz w:val="18"/>
          <w:szCs w:val="18"/>
        </w:rPr>
      </w:pPr>
      <w:r w:rsidRPr="002F557D">
        <w:rPr>
          <w:rStyle w:val="af7"/>
          <w:rFonts w:asciiTheme="minorHAnsi" w:eastAsiaTheme="minorEastAsia" w:hAnsiTheme="minorHAnsi" w:cstheme="minorBidi"/>
          <w:color w:val="707070" w:themeColor="accent1"/>
          <w:sz w:val="18"/>
          <w:szCs w:val="18"/>
          <w:lang w:val="en-GB" w:eastAsia="ko-KR"/>
        </w:rPr>
        <w:footnoteRef/>
      </w:r>
      <w:r w:rsidRPr="002F557D">
        <w:rPr>
          <w:sz w:val="18"/>
          <w:szCs w:val="18"/>
        </w:rPr>
        <w:t xml:space="preserve"> </w:t>
      </w:r>
      <w:hyperlink r:id="rId14" w:history="1">
        <w:r w:rsidRPr="002F557D">
          <w:rPr>
            <w:rStyle w:val="af1"/>
            <w:rFonts w:eastAsiaTheme="majorEastAsia"/>
            <w:sz w:val="18"/>
            <w:szCs w:val="18"/>
          </w:rPr>
          <w:t>https://wnsdud1861.tistory.com/9</w:t>
        </w:r>
      </w:hyperlink>
      <w:r w:rsidRPr="002F557D">
        <w:rPr>
          <w:sz w:val="18"/>
          <w:szCs w:val="18"/>
        </w:rPr>
        <w:t xml:space="preserve"> Realtime system Aperiodic Scheduling Algorithm</w:t>
      </w:r>
    </w:p>
    <w:p w:rsidR="00D77C2D" w:rsidRDefault="00D77C2D">
      <w:pPr>
        <w:pStyle w:val="af6"/>
        <w:rPr>
          <w:rFonts w:hint="eastAsia"/>
        </w:rPr>
      </w:pPr>
    </w:p>
  </w:footnote>
  <w:footnote w:id="18">
    <w:p w:rsidR="00D77C2D" w:rsidRDefault="00D77C2D" w:rsidP="00D77C2D">
      <w:r>
        <w:rPr>
          <w:rStyle w:val="af7"/>
        </w:rPr>
        <w:footnoteRef/>
      </w:r>
      <w:r w:rsidRPr="00D77C2D">
        <w:rPr>
          <w:sz w:val="18"/>
          <w:szCs w:val="18"/>
        </w:rPr>
        <w:t xml:space="preserve"> </w:t>
      </w:r>
      <w:hyperlink r:id="rId15" w:history="1">
        <w:r w:rsidRPr="00D77C2D">
          <w:rPr>
            <w:rStyle w:val="af1"/>
            <w:rFonts w:eastAsiaTheme="majorEastAsia"/>
            <w:sz w:val="18"/>
            <w:szCs w:val="18"/>
          </w:rPr>
          <w:t>https://ggodong.tistory.com/97</w:t>
        </w:r>
      </w:hyperlink>
      <w:r>
        <w:rPr>
          <w:sz w:val="18"/>
          <w:szCs w:val="18"/>
        </w:rPr>
        <w:t xml:space="preserve">  </w:t>
      </w:r>
      <w:r>
        <w:rPr>
          <w:rFonts w:ascii="맑은 고딕" w:eastAsia="맑은 고딕" w:hAnsi="맑은 고딕" w:cs="Arial"/>
          <w:color w:val="000000"/>
          <w:sz w:val="20"/>
          <w:szCs w:val="20"/>
          <w:lang w:eastAsia="ko-KR"/>
        </w:rPr>
        <w:t>Mutual Exclusion</w:t>
      </w:r>
    </w:p>
    <w:p w:rsidR="00D77C2D" w:rsidRPr="00D77C2D" w:rsidRDefault="00D77C2D">
      <w:pPr>
        <w:pStyle w:val="af6"/>
        <w:rPr>
          <w:rFonts w:hint="eastAsia"/>
          <w:lang w:val="en-US"/>
        </w:rPr>
      </w:pPr>
    </w:p>
  </w:footnote>
  <w:footnote w:id="19">
    <w:p w:rsidR="00261578" w:rsidRPr="00261578" w:rsidRDefault="00261578" w:rsidP="00261578">
      <w:pPr>
        <w:rPr>
          <w:rFonts w:ascii="바탕" w:eastAsia="바탕" w:hAnsi="바탕" w:cs="바탕"/>
          <w:lang w:eastAsia="ko-KR"/>
        </w:rPr>
      </w:pPr>
      <w:r>
        <w:rPr>
          <w:rStyle w:val="af7"/>
        </w:rPr>
        <w:footnoteRef/>
      </w:r>
      <w:r>
        <w:t xml:space="preserve"> </w:t>
      </w:r>
      <w:hyperlink r:id="rId16" w:history="1">
        <w:r w:rsidRPr="00261578">
          <w:rPr>
            <w:rStyle w:val="af1"/>
            <w:rFonts w:eastAsiaTheme="majorEastAsia"/>
            <w:sz w:val="18"/>
            <w:szCs w:val="18"/>
          </w:rPr>
          <w:t>https://copycode.tistory.com/71?category=740133</w:t>
        </w:r>
      </w:hyperlink>
      <w:r w:rsidRPr="00261578">
        <w:rPr>
          <w:sz w:val="18"/>
          <w:szCs w:val="18"/>
        </w:rPr>
        <w:t xml:space="preserve"> D</w:t>
      </w:r>
      <w:r w:rsidRPr="00261578">
        <w:rPr>
          <w:rFonts w:ascii="바탕" w:eastAsia="바탕" w:hAnsi="바탕" w:cs="바탕" w:hint="eastAsia"/>
          <w:sz w:val="18"/>
          <w:szCs w:val="18"/>
          <w:lang w:eastAsia="ko-KR"/>
        </w:rPr>
        <w:t>e</w:t>
      </w:r>
      <w:r w:rsidRPr="00261578">
        <w:rPr>
          <w:rFonts w:ascii="바탕" w:eastAsia="바탕" w:hAnsi="바탕" w:cs="바탕"/>
          <w:sz w:val="18"/>
          <w:szCs w:val="18"/>
          <w:lang w:eastAsia="ko-KR"/>
        </w:rPr>
        <w:t>adlock</w:t>
      </w:r>
    </w:p>
  </w:footnote>
  <w:footnote w:id="20">
    <w:p w:rsidR="00611967" w:rsidRPr="00611967" w:rsidRDefault="00611967" w:rsidP="00611967">
      <w:pPr>
        <w:rPr>
          <w:rFonts w:ascii="바탕" w:eastAsia="바탕" w:hAnsi="바탕" w:cs="바탕" w:hint="eastAsia"/>
          <w:sz w:val="18"/>
          <w:szCs w:val="18"/>
          <w:lang w:eastAsia="ko-KR"/>
        </w:rPr>
      </w:pPr>
      <w:r>
        <w:rPr>
          <w:rStyle w:val="af7"/>
        </w:rPr>
        <w:footnoteRef/>
      </w:r>
      <w:r>
        <w:t xml:space="preserve"> </w:t>
      </w:r>
      <w:hyperlink r:id="rId17" w:history="1">
        <w:r w:rsidRPr="00611967">
          <w:rPr>
            <w:rStyle w:val="af1"/>
            <w:rFonts w:eastAsiaTheme="majorEastAsia"/>
            <w:sz w:val="18"/>
            <w:szCs w:val="18"/>
          </w:rPr>
          <w:t>https://codemcd.github.io/study/OperatingSystem-11%EC%9E%A5-%EB%AA%A8%EB%8B%88%ED%84%B0/</w:t>
        </w:r>
      </w:hyperlink>
      <w:r w:rsidRPr="00611967">
        <w:rPr>
          <w:sz w:val="18"/>
          <w:szCs w:val="18"/>
        </w:rPr>
        <w:t xml:space="preserve"> </w:t>
      </w:r>
      <w:r w:rsidRPr="00611967">
        <w:rPr>
          <w:rFonts w:ascii="바탕" w:eastAsia="바탕" w:hAnsi="바탕" w:cs="바탕" w:hint="eastAsia"/>
          <w:sz w:val="18"/>
          <w:szCs w:val="18"/>
          <w:lang w:eastAsia="ko-KR"/>
        </w:rPr>
        <w:t>모니터</w:t>
      </w:r>
    </w:p>
    <w:p w:rsidR="00611967" w:rsidRPr="00611967" w:rsidRDefault="00611967">
      <w:pPr>
        <w:pStyle w:val="af6"/>
        <w:rPr>
          <w:lang w:val="en-US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E2C90"/>
    <w:multiLevelType w:val="hybridMultilevel"/>
    <w:tmpl w:val="F93CF686"/>
    <w:lvl w:ilvl="0" w:tplc="C6AA16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3E13E9"/>
    <w:multiLevelType w:val="multilevel"/>
    <w:tmpl w:val="01D0D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D62A2"/>
    <w:multiLevelType w:val="hybridMultilevel"/>
    <w:tmpl w:val="4CB404C6"/>
    <w:lvl w:ilvl="0" w:tplc="1D0A5B2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353A33"/>
    <w:multiLevelType w:val="multilevel"/>
    <w:tmpl w:val="EC6A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abstractNum w:abstractNumId="5" w15:restartNumberingAfterBreak="0">
    <w:nsid w:val="566658FE"/>
    <w:multiLevelType w:val="multilevel"/>
    <w:tmpl w:val="C8B0C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0E7BE3"/>
    <w:multiLevelType w:val="hybridMultilevel"/>
    <w:tmpl w:val="16200E22"/>
    <w:lvl w:ilvl="0" w:tplc="8DEAC7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F1F542F"/>
    <w:multiLevelType w:val="multilevel"/>
    <w:tmpl w:val="01D0D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7DF"/>
    <w:rsid w:val="0000353E"/>
    <w:rsid w:val="00095882"/>
    <w:rsid w:val="00137849"/>
    <w:rsid w:val="00147593"/>
    <w:rsid w:val="001D205F"/>
    <w:rsid w:val="001F1D1E"/>
    <w:rsid w:val="00261578"/>
    <w:rsid w:val="00262BD3"/>
    <w:rsid w:val="002F557D"/>
    <w:rsid w:val="00312CB0"/>
    <w:rsid w:val="00317DE6"/>
    <w:rsid w:val="003C2BE8"/>
    <w:rsid w:val="004128E9"/>
    <w:rsid w:val="004427DF"/>
    <w:rsid w:val="00471412"/>
    <w:rsid w:val="004907FA"/>
    <w:rsid w:val="004D2AC0"/>
    <w:rsid w:val="004E45F7"/>
    <w:rsid w:val="00524442"/>
    <w:rsid w:val="00542AA2"/>
    <w:rsid w:val="00574FC1"/>
    <w:rsid w:val="00576331"/>
    <w:rsid w:val="00611967"/>
    <w:rsid w:val="006171FA"/>
    <w:rsid w:val="00631D64"/>
    <w:rsid w:val="006325E3"/>
    <w:rsid w:val="006A5349"/>
    <w:rsid w:val="006B43A1"/>
    <w:rsid w:val="007439C2"/>
    <w:rsid w:val="00765E50"/>
    <w:rsid w:val="00786D3E"/>
    <w:rsid w:val="0079168A"/>
    <w:rsid w:val="00806CB7"/>
    <w:rsid w:val="008651C7"/>
    <w:rsid w:val="008759F6"/>
    <w:rsid w:val="0092019C"/>
    <w:rsid w:val="00954480"/>
    <w:rsid w:val="00957A61"/>
    <w:rsid w:val="00967A60"/>
    <w:rsid w:val="00985AA5"/>
    <w:rsid w:val="00A01798"/>
    <w:rsid w:val="00A639D6"/>
    <w:rsid w:val="00A66DC8"/>
    <w:rsid w:val="00A7673B"/>
    <w:rsid w:val="00A817FE"/>
    <w:rsid w:val="00A85BF1"/>
    <w:rsid w:val="00A9534F"/>
    <w:rsid w:val="00B2651F"/>
    <w:rsid w:val="00B27C2F"/>
    <w:rsid w:val="00B317A8"/>
    <w:rsid w:val="00C5553D"/>
    <w:rsid w:val="00CB00B8"/>
    <w:rsid w:val="00D6400C"/>
    <w:rsid w:val="00D77C2D"/>
    <w:rsid w:val="00D86AC8"/>
    <w:rsid w:val="00DB1B3B"/>
    <w:rsid w:val="00DF55B1"/>
    <w:rsid w:val="00E65A2E"/>
    <w:rsid w:val="00E77E34"/>
    <w:rsid w:val="00E9609D"/>
    <w:rsid w:val="00ED1E4E"/>
    <w:rsid w:val="00EE662C"/>
    <w:rsid w:val="00F34FCD"/>
    <w:rsid w:val="00F86611"/>
    <w:rsid w:val="00FB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EE59F"/>
  <w15:chartTrackingRefBased/>
  <w15:docId w15:val="{4E735189-7564-E548-B082-D9555706F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9F6"/>
    <w:pPr>
      <w:spacing w:after="0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ko-Kore-KR"/>
    </w:rPr>
  </w:style>
  <w:style w:type="paragraph" w:styleId="1">
    <w:name w:val="heading 1"/>
    <w:basedOn w:val="a"/>
    <w:link w:val="1Char"/>
    <w:uiPriority w:val="9"/>
    <w:qFormat/>
    <w:pPr>
      <w:numPr>
        <w:numId w:val="1"/>
      </w:numPr>
      <w:spacing w:before="600" w:after="60" w:line="288" w:lineRule="auto"/>
      <w:outlineLvl w:val="0"/>
    </w:pPr>
    <w:rPr>
      <w:rFonts w:asciiTheme="majorHAnsi" w:eastAsiaTheme="minorEastAsia" w:hAnsiTheme="majorHAnsi" w:cstheme="minorBidi"/>
      <w:caps/>
      <w:color w:val="2E2E2E" w:themeColor="accent2"/>
      <w:spacing w:val="14"/>
      <w:sz w:val="26"/>
      <w:szCs w:val="26"/>
      <w:lang w:val="en-GB" w:eastAsia="ko-KR"/>
    </w:rPr>
  </w:style>
  <w:style w:type="paragraph" w:styleId="2">
    <w:name w:val="heading 2"/>
    <w:basedOn w:val="a"/>
    <w:link w:val="2Char"/>
    <w:uiPriority w:val="9"/>
    <w:unhideWhenUsed/>
    <w:qFormat/>
    <w:pPr>
      <w:numPr>
        <w:ilvl w:val="1"/>
        <w:numId w:val="1"/>
      </w:numPr>
      <w:spacing w:before="40" w:after="120" w:line="288" w:lineRule="auto"/>
      <w:outlineLvl w:val="1"/>
    </w:pPr>
    <w:rPr>
      <w:rFonts w:asciiTheme="majorHAnsi" w:eastAsiaTheme="majorEastAsia" w:hAnsiTheme="majorHAnsi" w:cstheme="majorBidi"/>
      <w:color w:val="2E2E2E" w:themeColor="accent2"/>
      <w:sz w:val="22"/>
      <w:szCs w:val="26"/>
      <w:lang w:val="en-GB" w:eastAsia="ko-KR"/>
    </w:rPr>
  </w:style>
  <w:style w:type="paragraph" w:styleId="3">
    <w:name w:val="heading 3"/>
    <w:basedOn w:val="a"/>
    <w:link w:val="3Char"/>
    <w:uiPriority w:val="9"/>
    <w:unhideWhenUsed/>
    <w:qFormat/>
    <w:pPr>
      <w:numPr>
        <w:ilvl w:val="2"/>
        <w:numId w:val="1"/>
      </w:numPr>
      <w:spacing w:before="40" w:line="288" w:lineRule="auto"/>
      <w:outlineLvl w:val="2"/>
    </w:pPr>
    <w:rPr>
      <w:rFonts w:asciiTheme="majorHAnsi" w:eastAsiaTheme="majorEastAsia" w:hAnsiTheme="majorHAnsi" w:cstheme="majorBidi"/>
      <w:color w:val="707070" w:themeColor="accent1"/>
      <w:sz w:val="22"/>
      <w:lang w:val="en-GB" w:eastAsia="ko-KR"/>
    </w:rPr>
  </w:style>
  <w:style w:type="paragraph" w:styleId="4">
    <w:name w:val="heading 4"/>
    <w:basedOn w:val="a"/>
    <w:link w:val="4Char"/>
    <w:uiPriority w:val="9"/>
    <w:unhideWhenUsed/>
    <w:qFormat/>
    <w:pPr>
      <w:numPr>
        <w:ilvl w:val="3"/>
        <w:numId w:val="1"/>
      </w:numPr>
      <w:spacing w:before="40" w:line="288" w:lineRule="auto"/>
      <w:outlineLvl w:val="3"/>
    </w:pPr>
    <w:rPr>
      <w:rFonts w:asciiTheme="majorHAnsi" w:eastAsiaTheme="majorEastAsia" w:hAnsiTheme="majorHAnsi" w:cstheme="majorBidi"/>
      <w:i/>
      <w:iCs/>
      <w:color w:val="707070" w:themeColor="accent1"/>
      <w:spacing w:val="6"/>
      <w:sz w:val="22"/>
      <w:szCs w:val="22"/>
      <w:lang w:val="en-GB" w:eastAsia="ko-KR"/>
    </w:rPr>
  </w:style>
  <w:style w:type="paragraph" w:styleId="5">
    <w:name w:val="heading 5"/>
    <w:basedOn w:val="a"/>
    <w:link w:val="5Char"/>
    <w:uiPriority w:val="9"/>
    <w:semiHidden/>
    <w:unhideWhenUsed/>
    <w:qFormat/>
    <w:pPr>
      <w:numPr>
        <w:ilvl w:val="4"/>
        <w:numId w:val="1"/>
      </w:numPr>
      <w:spacing w:before="40" w:line="288" w:lineRule="auto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  <w:sz w:val="22"/>
      <w:szCs w:val="22"/>
      <w:lang w:val="en-GB" w:eastAsia="ko-KR"/>
    </w:rPr>
  </w:style>
  <w:style w:type="paragraph" w:styleId="6">
    <w:name w:val="heading 6"/>
    <w:basedOn w:val="a"/>
    <w:link w:val="6Char"/>
    <w:uiPriority w:val="9"/>
    <w:semiHidden/>
    <w:unhideWhenUsed/>
    <w:qFormat/>
    <w:pPr>
      <w:numPr>
        <w:ilvl w:val="5"/>
        <w:numId w:val="1"/>
      </w:numPr>
      <w:spacing w:before="40" w:line="288" w:lineRule="auto"/>
      <w:outlineLvl w:val="5"/>
    </w:pPr>
    <w:rPr>
      <w:rFonts w:asciiTheme="majorHAnsi" w:eastAsiaTheme="majorEastAsia" w:hAnsiTheme="majorHAnsi" w:cstheme="majorBidi"/>
      <w:color w:val="2E2E2E" w:themeColor="accent2"/>
      <w:spacing w:val="12"/>
      <w:sz w:val="22"/>
      <w:szCs w:val="22"/>
      <w:lang w:val="en-GB" w:eastAsia="ko-KR"/>
    </w:rPr>
  </w:style>
  <w:style w:type="paragraph" w:styleId="7">
    <w:name w:val="heading 7"/>
    <w:basedOn w:val="a"/>
    <w:link w:val="7Char"/>
    <w:uiPriority w:val="9"/>
    <w:semiHidden/>
    <w:unhideWhenUsed/>
    <w:qFormat/>
    <w:pPr>
      <w:numPr>
        <w:ilvl w:val="6"/>
        <w:numId w:val="1"/>
      </w:numPr>
      <w:spacing w:before="40" w:line="288" w:lineRule="auto"/>
      <w:outlineLvl w:val="6"/>
    </w:pPr>
    <w:rPr>
      <w:rFonts w:asciiTheme="majorHAnsi" w:eastAsiaTheme="majorEastAsia" w:hAnsiTheme="majorHAnsi" w:cstheme="majorBidi"/>
      <w:iCs/>
      <w:color w:val="2E2E2E" w:themeColor="accent2"/>
      <w:sz w:val="22"/>
      <w:szCs w:val="22"/>
      <w:lang w:val="en-GB" w:eastAsia="ko-KR"/>
    </w:rPr>
  </w:style>
  <w:style w:type="paragraph" w:styleId="8">
    <w:name w:val="heading 8"/>
    <w:basedOn w:val="a"/>
    <w:link w:val="8Char"/>
    <w:uiPriority w:val="9"/>
    <w:semiHidden/>
    <w:unhideWhenUsed/>
    <w:qFormat/>
    <w:pPr>
      <w:numPr>
        <w:ilvl w:val="7"/>
        <w:numId w:val="1"/>
      </w:numPr>
      <w:spacing w:before="40" w:line="288" w:lineRule="auto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 w:val="22"/>
      <w:szCs w:val="21"/>
      <w:lang w:val="en-GB" w:eastAsia="ko-KR"/>
    </w:rPr>
  </w:style>
  <w:style w:type="paragraph" w:styleId="9">
    <w:name w:val="heading 9"/>
    <w:basedOn w:val="a"/>
    <w:link w:val="9Char"/>
    <w:uiPriority w:val="9"/>
    <w:semiHidden/>
    <w:unhideWhenUsed/>
    <w:qFormat/>
    <w:pPr>
      <w:numPr>
        <w:ilvl w:val="8"/>
        <w:numId w:val="1"/>
      </w:numPr>
      <w:spacing w:before="40" w:line="288" w:lineRule="auto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 w:val="22"/>
      <w:szCs w:val="21"/>
      <w:lang w:val="en-GB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Char">
    <w:name w:val="제목 4 Char"/>
    <w:basedOn w:val="a0"/>
    <w:link w:val="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Char"/>
    <w:uiPriority w:val="99"/>
    <w:unhideWhenUsed/>
    <w:qFormat/>
    <w:pPr>
      <w:ind w:left="360"/>
    </w:pPr>
    <w:rPr>
      <w:rFonts w:asciiTheme="minorHAnsi" w:eastAsiaTheme="minorEastAsia" w:hAnsiTheme="minorHAnsi" w:cstheme="minorBidi"/>
      <w:color w:val="707070" w:themeColor="accent1"/>
      <w:sz w:val="22"/>
      <w:szCs w:val="22"/>
      <w:lang w:val="en-GB" w:eastAsia="ko-KR"/>
    </w:r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qFormat/>
    <w:pPr>
      <w:ind w:left="360"/>
    </w:pPr>
    <w:rPr>
      <w:rFonts w:asciiTheme="minorHAnsi" w:eastAsiaTheme="minorEastAsia" w:hAnsiTheme="minorHAnsi" w:cstheme="minorBidi"/>
      <w:color w:val="707070" w:themeColor="accent1"/>
      <w:sz w:val="22"/>
      <w:szCs w:val="22"/>
      <w:lang w:val="en-GB" w:eastAsia="ko-KR"/>
    </w:r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caption"/>
    <w:basedOn w:val="a"/>
    <w:next w:val="a"/>
    <w:uiPriority w:val="35"/>
    <w:semiHidden/>
    <w:unhideWhenUsed/>
    <w:qFormat/>
    <w:pPr>
      <w:spacing w:after="200"/>
      <w:ind w:left="360"/>
    </w:pPr>
    <w:rPr>
      <w:rFonts w:asciiTheme="minorHAnsi" w:eastAsiaTheme="minorEastAsia" w:hAnsiTheme="minorHAnsi" w:cstheme="minorBidi"/>
      <w:i/>
      <w:iCs/>
      <w:color w:val="707070" w:themeColor="accent1"/>
      <w:sz w:val="20"/>
      <w:szCs w:val="18"/>
      <w:lang w:val="en-GB" w:eastAsia="ko-KR"/>
    </w:rPr>
  </w:style>
  <w:style w:type="paragraph" w:styleId="a6">
    <w:name w:val="Title"/>
    <w:basedOn w:val="a"/>
    <w:link w:val="Char1"/>
    <w:uiPriority w:val="2"/>
    <w:unhideWhenUsed/>
    <w:qFormat/>
    <w:pPr>
      <w:pBdr>
        <w:left w:val="single" w:sz="48" w:space="10" w:color="000000" w:themeColor="text1"/>
      </w:pBdr>
      <w:spacing w:before="240" w:line="288" w:lineRule="auto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  <w:lang w:val="en-GB" w:eastAsia="ko-KR"/>
    </w:rPr>
  </w:style>
  <w:style w:type="character" w:customStyle="1" w:styleId="Char1">
    <w:name w:val="제목 Char"/>
    <w:basedOn w:val="a0"/>
    <w:link w:val="a6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7">
    <w:name w:val="Subtitle"/>
    <w:basedOn w:val="a"/>
    <w:next w:val="a"/>
    <w:link w:val="Char2"/>
    <w:uiPriority w:val="11"/>
    <w:semiHidden/>
    <w:unhideWhenUsed/>
    <w:qFormat/>
    <w:pPr>
      <w:numPr>
        <w:ilvl w:val="1"/>
      </w:numPr>
      <w:spacing w:after="160" w:line="288" w:lineRule="auto"/>
      <w:ind w:left="360"/>
      <w:contextualSpacing/>
    </w:pPr>
    <w:rPr>
      <w:rFonts w:asciiTheme="minorHAnsi" w:eastAsiaTheme="minorEastAsia" w:hAnsiTheme="minorHAnsi" w:cstheme="minorBidi"/>
      <w:i/>
      <w:color w:val="707070" w:themeColor="accent1"/>
      <w:spacing w:val="15"/>
      <w:sz w:val="32"/>
      <w:szCs w:val="22"/>
      <w:lang w:val="en-GB" w:eastAsia="ko-KR"/>
    </w:rPr>
  </w:style>
  <w:style w:type="paragraph" w:styleId="a8">
    <w:name w:val="Date"/>
    <w:basedOn w:val="a"/>
    <w:next w:val="a6"/>
    <w:link w:val="Char3"/>
    <w:uiPriority w:val="2"/>
    <w:qFormat/>
    <w:pPr>
      <w:spacing w:after="360" w:line="288" w:lineRule="auto"/>
    </w:pPr>
    <w:rPr>
      <w:rFonts w:asciiTheme="minorHAnsi" w:eastAsiaTheme="minorEastAsia" w:hAnsiTheme="minorHAnsi" w:cstheme="minorBidi"/>
      <w:color w:val="707070" w:themeColor="accent1"/>
      <w:sz w:val="28"/>
      <w:szCs w:val="22"/>
      <w:lang w:val="en-GB" w:eastAsia="ko-KR"/>
    </w:rPr>
  </w:style>
  <w:style w:type="character" w:customStyle="1" w:styleId="Char3">
    <w:name w:val="날짜 Char"/>
    <w:basedOn w:val="a0"/>
    <w:link w:val="a8"/>
    <w:uiPriority w:val="2"/>
    <w:rPr>
      <w:sz w:val="28"/>
    </w:rPr>
  </w:style>
  <w:style w:type="character" w:styleId="a9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a">
    <w:name w:val="Intense Quote"/>
    <w:basedOn w:val="a"/>
    <w:next w:val="a"/>
    <w:link w:val="Char4"/>
    <w:uiPriority w:val="30"/>
    <w:semiHidden/>
    <w:unhideWhenUsed/>
    <w:qFormat/>
    <w:pPr>
      <w:spacing w:before="240" w:after="120" w:line="288" w:lineRule="auto"/>
      <w:ind w:left="360"/>
    </w:pPr>
    <w:rPr>
      <w:rFonts w:asciiTheme="minorHAnsi" w:eastAsiaTheme="minorEastAsia" w:hAnsiTheme="minorHAnsi" w:cstheme="minorBidi"/>
      <w:b/>
      <w:i/>
      <w:iCs/>
      <w:color w:val="2E2E2E" w:themeColor="accent2"/>
      <w:sz w:val="22"/>
      <w:szCs w:val="22"/>
      <w:lang w:val="en-GB" w:eastAsia="ko-KR"/>
    </w:rPr>
  </w:style>
  <w:style w:type="character" w:customStyle="1" w:styleId="Char4">
    <w:name w:val="강한 인용 Char"/>
    <w:basedOn w:val="a0"/>
    <w:link w:val="aa"/>
    <w:uiPriority w:val="30"/>
    <w:semiHidden/>
    <w:rPr>
      <w:b/>
      <w:i/>
      <w:iCs/>
      <w:color w:val="2E2E2E" w:themeColor="accent2"/>
    </w:rPr>
  </w:style>
  <w:style w:type="character" w:styleId="ab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c">
    <w:name w:val="Quote"/>
    <w:basedOn w:val="a"/>
    <w:next w:val="a"/>
    <w:link w:val="Char5"/>
    <w:uiPriority w:val="29"/>
    <w:semiHidden/>
    <w:unhideWhenUsed/>
    <w:qFormat/>
    <w:pPr>
      <w:spacing w:before="240" w:after="120" w:line="288" w:lineRule="auto"/>
      <w:ind w:left="360"/>
    </w:pPr>
    <w:rPr>
      <w:rFonts w:asciiTheme="minorHAnsi" w:eastAsiaTheme="minorEastAsia" w:hAnsiTheme="minorHAnsi" w:cstheme="minorBidi"/>
      <w:i/>
      <w:iCs/>
      <w:color w:val="707070" w:themeColor="accent1"/>
      <w:sz w:val="22"/>
      <w:szCs w:val="22"/>
      <w:lang w:val="en-GB" w:eastAsia="ko-KR"/>
    </w:rPr>
  </w:style>
  <w:style w:type="character" w:customStyle="1" w:styleId="Char5">
    <w:name w:val="인용 Char"/>
    <w:basedOn w:val="a0"/>
    <w:link w:val="ac"/>
    <w:uiPriority w:val="29"/>
    <w:semiHidden/>
    <w:rPr>
      <w:i/>
      <w:iCs/>
    </w:rPr>
  </w:style>
  <w:style w:type="character" w:styleId="ad">
    <w:name w:val="Strong"/>
    <w:basedOn w:val="a0"/>
    <w:uiPriority w:val="22"/>
    <w:unhideWhenUsed/>
    <w:qFormat/>
    <w:rPr>
      <w:b/>
      <w:bCs/>
    </w:rPr>
  </w:style>
  <w:style w:type="character" w:styleId="ae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Char2">
    <w:name w:val="부제 Char"/>
    <w:basedOn w:val="a0"/>
    <w:link w:val="a7"/>
    <w:uiPriority w:val="11"/>
    <w:semiHidden/>
    <w:rPr>
      <w:rFonts w:eastAsiaTheme="minorEastAsia"/>
      <w:i/>
      <w:spacing w:val="15"/>
      <w:sz w:val="32"/>
    </w:rPr>
  </w:style>
  <w:style w:type="character" w:styleId="af0">
    <w:name w:val="Placeholder Text"/>
    <w:basedOn w:val="a0"/>
    <w:uiPriority w:val="99"/>
    <w:semiHidden/>
    <w:rPr>
      <w:color w:val="808080"/>
    </w:rPr>
  </w:style>
  <w:style w:type="character" w:styleId="af1">
    <w:name w:val="Hyperlink"/>
    <w:basedOn w:val="a0"/>
    <w:uiPriority w:val="99"/>
    <w:unhideWhenUsed/>
    <w:rsid w:val="004427DF"/>
    <w:rPr>
      <w:color w:val="58A8AD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4427DF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427DF"/>
    <w:rPr>
      <w:color w:val="2B8073" w:themeColor="followedHyperlink"/>
      <w:u w:val="single"/>
    </w:rPr>
  </w:style>
  <w:style w:type="paragraph" w:styleId="af4">
    <w:name w:val="List Paragraph"/>
    <w:basedOn w:val="a"/>
    <w:uiPriority w:val="34"/>
    <w:unhideWhenUsed/>
    <w:qFormat/>
    <w:rsid w:val="00FB2068"/>
    <w:pPr>
      <w:spacing w:after="120" w:line="288" w:lineRule="auto"/>
      <w:ind w:leftChars="400" w:left="800"/>
    </w:pPr>
    <w:rPr>
      <w:rFonts w:asciiTheme="minorHAnsi" w:eastAsiaTheme="minorEastAsia" w:hAnsiTheme="minorHAnsi" w:cstheme="minorBidi"/>
      <w:color w:val="707070" w:themeColor="accent1"/>
      <w:sz w:val="22"/>
      <w:szCs w:val="22"/>
      <w:lang w:val="en-GB" w:eastAsia="ko-KR"/>
    </w:rPr>
  </w:style>
  <w:style w:type="paragraph" w:styleId="af5">
    <w:name w:val="Normal (Web)"/>
    <w:basedOn w:val="a"/>
    <w:uiPriority w:val="99"/>
    <w:unhideWhenUsed/>
    <w:rsid w:val="00A66DC8"/>
    <w:pPr>
      <w:spacing w:before="100" w:beforeAutospacing="1" w:after="100" w:afterAutospacing="1"/>
    </w:pPr>
  </w:style>
  <w:style w:type="paragraph" w:styleId="af6">
    <w:name w:val="footnote text"/>
    <w:basedOn w:val="a"/>
    <w:link w:val="Char6"/>
    <w:uiPriority w:val="99"/>
    <w:semiHidden/>
    <w:unhideWhenUsed/>
    <w:rsid w:val="00A66DC8"/>
    <w:pPr>
      <w:snapToGrid w:val="0"/>
      <w:spacing w:after="120" w:line="288" w:lineRule="auto"/>
      <w:ind w:left="360"/>
    </w:pPr>
    <w:rPr>
      <w:rFonts w:asciiTheme="minorHAnsi" w:eastAsiaTheme="minorEastAsia" w:hAnsiTheme="minorHAnsi" w:cstheme="minorBidi"/>
      <w:color w:val="707070" w:themeColor="accent1"/>
      <w:sz w:val="22"/>
      <w:szCs w:val="22"/>
      <w:lang w:val="en-GB" w:eastAsia="ko-KR"/>
    </w:rPr>
  </w:style>
  <w:style w:type="character" w:customStyle="1" w:styleId="Char6">
    <w:name w:val="각주 텍스트 Char"/>
    <w:basedOn w:val="a0"/>
    <w:link w:val="af6"/>
    <w:uiPriority w:val="99"/>
    <w:semiHidden/>
    <w:rsid w:val="00A66DC8"/>
    <w:rPr>
      <w:lang w:val="en-GB" w:eastAsia="ko-KR"/>
    </w:rPr>
  </w:style>
  <w:style w:type="character" w:styleId="af7">
    <w:name w:val="footnote reference"/>
    <w:basedOn w:val="a0"/>
    <w:uiPriority w:val="99"/>
    <w:semiHidden/>
    <w:unhideWhenUsed/>
    <w:rsid w:val="00A66DC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3188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1374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78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0001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6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6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66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2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62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8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yimoyimo.tk/OS-Process-Creation-and-Termination/" TargetMode="External"/><Relationship Id="rId13" Type="http://schemas.openxmlformats.org/officeDocument/2006/relationships/hyperlink" Target="https://www.geeksforgeeks.org/rate-monotonic-scheduling/" TargetMode="External"/><Relationship Id="rId3" Type="http://schemas.openxmlformats.org/officeDocument/2006/relationships/hyperlink" Target="https://jongmin92.github.io/2019/02/18/Programming/computer-structure/" TargetMode="External"/><Relationship Id="rId7" Type="http://schemas.openxmlformats.org/officeDocument/2006/relationships/hyperlink" Target="https://en.wikipedia.org/wiki/File_descriptor" TargetMode="External"/><Relationship Id="rId12" Type="http://schemas.openxmlformats.org/officeDocument/2006/relationships/hyperlink" Target="https://lazymankook.tistory.com/49" TargetMode="External"/><Relationship Id="rId17" Type="http://schemas.openxmlformats.org/officeDocument/2006/relationships/hyperlink" Target="https://codemcd.github.io/study/OperatingSystem-11%EC%9E%A5-%EB%AA%A8%EB%8B%88%ED%84%B0/" TargetMode="External"/><Relationship Id="rId2" Type="http://schemas.openxmlformats.org/officeDocument/2006/relationships/hyperlink" Target="https://100100e.tistory.com/126" TargetMode="External"/><Relationship Id="rId16" Type="http://schemas.openxmlformats.org/officeDocument/2006/relationships/hyperlink" Target="https://copycode.tistory.com/71?category=740133" TargetMode="External"/><Relationship Id="rId1" Type="http://schemas.openxmlformats.org/officeDocument/2006/relationships/hyperlink" Target="https://ko.wikipedia.org/wiki/%EC%9A%B4%EC%98%81_%EC%B2%B4%EC%A0%9C" TargetMode="External"/><Relationship Id="rId6" Type="http://schemas.openxmlformats.org/officeDocument/2006/relationships/hyperlink" Target="https://frontjang.tistory.com/132" TargetMode="External"/><Relationship Id="rId11" Type="http://schemas.openxmlformats.org/officeDocument/2006/relationships/hyperlink" Target="https://namu.wiki/w/" TargetMode="External"/><Relationship Id="rId5" Type="http://schemas.openxmlformats.org/officeDocument/2006/relationships/hyperlink" Target="https://jaebworld.tistory.com/27" TargetMode="External"/><Relationship Id="rId15" Type="http://schemas.openxmlformats.org/officeDocument/2006/relationships/hyperlink" Target="https://ggodong.tistory.com/97" TargetMode="External"/><Relationship Id="rId10" Type="http://schemas.openxmlformats.org/officeDocument/2006/relationships/hyperlink" Target="https://sbell92.tistory.com/21" TargetMode="External"/><Relationship Id="rId4" Type="http://schemas.openxmlformats.org/officeDocument/2006/relationships/hyperlink" Target="https://m.blog.naver.com/PostView.nhn?blogId=sillllver&amp;logNo=90125624751" TargetMode="External"/><Relationship Id="rId9" Type="http://schemas.openxmlformats.org/officeDocument/2006/relationships/hyperlink" Target="https://wuqingjun.wordpress.com/2010/03/23/the-design-of-unix-operating-system-2-kernel/" TargetMode="External"/><Relationship Id="rId14" Type="http://schemas.openxmlformats.org/officeDocument/2006/relationships/hyperlink" Target="https://wnsdud1861.tistory.com/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Ubini/Library/Containers/com.microsoft.Word/Data/Library/Application%20Support/Microsoft/Office/16.0/DTS/ko-KR%7bD1AB6FEB-2D1A-9648-B23B-C43F533A9D3A%7d/%7bBF1CB08E-A934-BC45-8C85-C713101038F0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AC2162-03B6-5E4D-87DE-12F5F45A9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{BF1CB08E-A934-BC45-8C85-C713101038F0}tf10002082.dotx</Template>
  <TotalTime>320</TotalTime>
  <Pages>21</Pages>
  <Words>2745</Words>
  <Characters>15651</Characters>
  <Application>Microsoft Office Word</Application>
  <DocSecurity>0</DocSecurity>
  <Lines>130</Lines>
  <Paragraphs>36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2020-05-25T14:04:00Z</dcterms:created>
  <dcterms:modified xsi:type="dcterms:W3CDTF">2020-05-29T08:26:00Z</dcterms:modified>
</cp:coreProperties>
</file>